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74127" w14:textId="3CB2441C" w:rsidR="00C6554A" w:rsidRPr="008B5277" w:rsidRDefault="00510966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1DEBACD5" wp14:editId="7BE7C0C4">
            <wp:extent cx="5486400" cy="5486400"/>
            <wp:effectExtent l="0" t="0" r="0" b="0"/>
            <wp:docPr id="70744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49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5DE954F" w14:textId="77777777" w:rsidR="00510966" w:rsidRDefault="00510966" w:rsidP="00510966">
      <w:pPr>
        <w:pStyle w:val="Title"/>
      </w:pPr>
    </w:p>
    <w:p w14:paraId="23E62CE2" w14:textId="77777777" w:rsidR="00510966" w:rsidRDefault="00510966" w:rsidP="00510966">
      <w:pPr>
        <w:pStyle w:val="Title"/>
      </w:pPr>
    </w:p>
    <w:p w14:paraId="306278A3" w14:textId="4CBAC248" w:rsidR="00510966" w:rsidRDefault="00510966" w:rsidP="00510966">
      <w:pPr>
        <w:jc w:val="right"/>
      </w:pPr>
      <w:r>
        <w:tab/>
      </w:r>
      <w:r>
        <w:tab/>
      </w:r>
      <w:r>
        <w:tab/>
      </w:r>
      <w:r>
        <w:tab/>
        <w:t xml:space="preserve">A by testament by Jason </w:t>
      </w:r>
      <w:proofErr w:type="gramStart"/>
      <w:r>
        <w:t>Ryder(</w:t>
      </w:r>
      <w:proofErr w:type="gramEnd"/>
      <w:r>
        <w:t>Robert Pike)</w:t>
      </w:r>
    </w:p>
    <w:p w14:paraId="530E2EDA" w14:textId="0E1CC6AD" w:rsidR="00510966" w:rsidRDefault="00510966" w:rsidP="00510966"/>
    <w:sectPr w:rsidR="005109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5C21D" w14:textId="77777777" w:rsidR="00E119D8" w:rsidRDefault="00E119D8" w:rsidP="00C6554A">
      <w:pPr>
        <w:spacing w:before="0" w:after="0" w:line="240" w:lineRule="auto"/>
      </w:pPr>
      <w:r>
        <w:separator/>
      </w:r>
    </w:p>
  </w:endnote>
  <w:endnote w:type="continuationSeparator" w:id="0">
    <w:p w14:paraId="062B3EA2" w14:textId="77777777" w:rsidR="00E119D8" w:rsidRDefault="00E119D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1A0A" w14:textId="77777777" w:rsidR="00510966" w:rsidRDefault="005109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824E" w14:textId="77777777" w:rsidR="0000000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9218" w14:textId="39C9EC65" w:rsidR="00510966" w:rsidRDefault="00510966">
    <w:pPr>
      <w:pStyle w:val="Footer"/>
    </w:pPr>
    <w:r>
      <w:t xml:space="preserve">I AFFIRM THAT THIS IS A TRUE ACCOUNT OF WHAT I HAVE BEEN THROUGH FROM THE PERSPECTIVE OF MY LENSE. THIS IS A TESTAMENT OF </w:t>
    </w:r>
    <w:proofErr w:type="gramStart"/>
    <w:r>
      <w:t>TRUTH(</w:t>
    </w:r>
    <w:proofErr w:type="gramEnd"/>
    <w:r>
      <w:t xml:space="preserve">AS BEST AS I REMEMBER), AS A SIGN OF SELF LOVE FOR THE LIFE I CREATED FOR MYSELF. </w:t>
    </w:r>
    <w:r>
      <w:pict w14:anchorId="265AA4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alt="Microsoft Office Signature Line..." style="width:317.25pt;height:45pt">
          <v:imagedata r:id="rId1" o:title=""/>
          <o:lock v:ext="edit" ungrouping="t" rotation="t" cropping="t" verticies="t" text="t" grouping="t"/>
          <o:signatureline v:ext="edit" id="{ACC6C691-A297-4C58-841E-4B6B7BB73C56}" provid="{00000000-0000-0000-0000-000000000000}" issignatureline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AD456" w14:textId="77777777" w:rsidR="00E119D8" w:rsidRDefault="00E119D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C3A58B3" w14:textId="77777777" w:rsidR="00E119D8" w:rsidRDefault="00E119D8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2B294" w14:textId="77777777" w:rsidR="00510966" w:rsidRDefault="005109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A2116" w14:textId="77777777" w:rsidR="00510966" w:rsidRDefault="005109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D08BA" w14:textId="68F07CCF" w:rsidR="00510966" w:rsidRPr="00510966" w:rsidRDefault="00510966" w:rsidP="005109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57852110">
    <w:abstractNumId w:val="9"/>
  </w:num>
  <w:num w:numId="2" w16cid:durableId="1346905059">
    <w:abstractNumId w:val="8"/>
  </w:num>
  <w:num w:numId="3" w16cid:durableId="879830007">
    <w:abstractNumId w:val="8"/>
  </w:num>
  <w:num w:numId="4" w16cid:durableId="1445880147">
    <w:abstractNumId w:val="9"/>
  </w:num>
  <w:num w:numId="5" w16cid:durableId="613361847">
    <w:abstractNumId w:val="12"/>
  </w:num>
  <w:num w:numId="6" w16cid:durableId="1594437150">
    <w:abstractNumId w:val="10"/>
  </w:num>
  <w:num w:numId="7" w16cid:durableId="272829861">
    <w:abstractNumId w:val="11"/>
  </w:num>
  <w:num w:numId="8" w16cid:durableId="1433475198">
    <w:abstractNumId w:val="7"/>
  </w:num>
  <w:num w:numId="9" w16cid:durableId="1331785580">
    <w:abstractNumId w:val="6"/>
  </w:num>
  <w:num w:numId="10" w16cid:durableId="1207139451">
    <w:abstractNumId w:val="5"/>
  </w:num>
  <w:num w:numId="11" w16cid:durableId="564683733">
    <w:abstractNumId w:val="4"/>
  </w:num>
  <w:num w:numId="12" w16cid:durableId="811562862">
    <w:abstractNumId w:val="3"/>
  </w:num>
  <w:num w:numId="13" w16cid:durableId="978456858">
    <w:abstractNumId w:val="2"/>
  </w:num>
  <w:num w:numId="14" w16cid:durableId="1492452652">
    <w:abstractNumId w:val="1"/>
  </w:num>
  <w:num w:numId="15" w16cid:durableId="905997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66"/>
    <w:rsid w:val="002554CD"/>
    <w:rsid w:val="00293B83"/>
    <w:rsid w:val="002B4294"/>
    <w:rsid w:val="00333D0D"/>
    <w:rsid w:val="004517B9"/>
    <w:rsid w:val="004C049F"/>
    <w:rsid w:val="005000E2"/>
    <w:rsid w:val="00510966"/>
    <w:rsid w:val="006A3CE7"/>
    <w:rsid w:val="00A67529"/>
    <w:rsid w:val="00C6554A"/>
    <w:rsid w:val="00E119D8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70DA8B"/>
  <w15:chartTrackingRefBased/>
  <w15:docId w15:val="{BEBDAB78-110A-4C89-AF9F-D331C391A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ason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68A9D-3164-4102-9BB6-40BC1558F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38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jason@modernsatyr.lol</cp:lastModifiedBy>
  <cp:revision>3</cp:revision>
  <dcterms:created xsi:type="dcterms:W3CDTF">2023-12-14T00:09:00Z</dcterms:created>
  <dcterms:modified xsi:type="dcterms:W3CDTF">2023-12-14T00:47:00Z</dcterms:modified>
</cp:coreProperties>
</file>