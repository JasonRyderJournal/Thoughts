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27E9F182"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r w:rsidR="00F443F3">
        <w:t xml:space="preserve"> I have been here all the time it wasn’t until 41 that i started seeing all the signs</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w:t>
      </w:r>
      <w:proofErr w:type="spellStart"/>
      <w:r w:rsidR="00F04573">
        <w:t>self respect</w:t>
      </w:r>
      <w:proofErr w:type="spellEnd"/>
      <w:r w:rsidR="00F04573">
        <w:t xml:space="preserve">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6A5AB688" w14:textId="77777777" w:rsidR="00407D85" w:rsidRDefault="00407D85" w:rsidP="00245304"/>
    <w:p w14:paraId="674F185D" w14:textId="29C7F2D3" w:rsidR="00407D85" w:rsidRDefault="00407D85" w:rsidP="00407D85">
      <w:pPr>
        <w:pStyle w:val="ListParagraph"/>
        <w:numPr>
          <w:ilvl w:val="0"/>
          <w:numId w:val="16"/>
        </w:numPr>
      </w:pPr>
      <w:proofErr w:type="spellStart"/>
      <w:r>
        <w:t>Ecorin</w:t>
      </w:r>
      <w:proofErr w:type="spellEnd"/>
      <w:r>
        <w:t xml:space="preserve"> Putting Alex In me Infernal/Vampiric </w:t>
      </w:r>
      <w:r w:rsidR="00F443F3">
        <w:t>Sorcerer</w:t>
      </w:r>
    </w:p>
    <w:p w14:paraId="3C394310" w14:textId="75D453BA" w:rsidR="00407D85" w:rsidRDefault="00407D85" w:rsidP="00407D85">
      <w:pPr>
        <w:pStyle w:val="ListParagraph"/>
        <w:numPr>
          <w:ilvl w:val="0"/>
          <w:numId w:val="16"/>
        </w:numPr>
      </w:pPr>
      <w:r>
        <w:t xml:space="preserve">Putting </w:t>
      </w:r>
      <w:proofErr w:type="spellStart"/>
      <w:r>
        <w:t>Chronus</w:t>
      </w:r>
      <w:proofErr w:type="spellEnd"/>
      <w:r>
        <w:t xml:space="preserve"> in me</w:t>
      </w:r>
    </w:p>
    <w:p w14:paraId="3908EF0F" w14:textId="6B6AB1A5" w:rsidR="00407D85" w:rsidRDefault="00407D85" w:rsidP="00407D85">
      <w:pPr>
        <w:pStyle w:val="ListParagraph"/>
        <w:numPr>
          <w:ilvl w:val="0"/>
          <w:numId w:val="16"/>
        </w:numPr>
      </w:pPr>
      <w:r>
        <w:t>Putting Sin in me</w:t>
      </w:r>
      <w:r w:rsidR="004D4AA5">
        <w:t>, Sin is one of the only Moon Deities that is masculine and of fertility, life, death, magic. He was one of the last.</w:t>
      </w:r>
    </w:p>
    <w:p w14:paraId="276F59B7" w14:textId="62DF8A1F" w:rsidR="00F443F3" w:rsidRDefault="00F443F3" w:rsidP="00407D85">
      <w:pPr>
        <w:pStyle w:val="ListParagraph"/>
        <w:numPr>
          <w:ilvl w:val="0"/>
          <w:numId w:val="16"/>
        </w:numPr>
      </w:pPr>
      <w:r>
        <w:t xml:space="preserve">Learning about blessing alcohol in the blood of Dionysus from </w:t>
      </w:r>
      <w:proofErr w:type="spellStart"/>
      <w:r>
        <w:t>Ecorin</w:t>
      </w:r>
      <w:proofErr w:type="spellEnd"/>
      <w:r>
        <w:t>.</w:t>
      </w:r>
    </w:p>
    <w:p w14:paraId="2C6FFF51" w14:textId="3B2F98D8" w:rsidR="00F443F3" w:rsidRDefault="00F443F3" w:rsidP="00407D85">
      <w:pPr>
        <w:pStyle w:val="ListParagraph"/>
        <w:numPr>
          <w:ilvl w:val="0"/>
          <w:numId w:val="16"/>
        </w:numPr>
      </w:pPr>
      <w:r>
        <w:t>Developing what I would call a psionic class</w:t>
      </w:r>
    </w:p>
    <w:p w14:paraId="327B0EBF" w14:textId="399E5956" w:rsidR="00412889" w:rsidRDefault="00412889" w:rsidP="00407D85">
      <w:pPr>
        <w:pStyle w:val="ListParagraph"/>
        <w:numPr>
          <w:ilvl w:val="0"/>
          <w:numId w:val="16"/>
        </w:numPr>
      </w:pPr>
      <w:r>
        <w:t>Learning Time Magic</w:t>
      </w:r>
    </w:p>
    <w:p w14:paraId="503BAFEA" w14:textId="78A78345" w:rsidR="00412889" w:rsidRDefault="00412889" w:rsidP="00407D85">
      <w:pPr>
        <w:pStyle w:val="ListParagraph"/>
        <w:numPr>
          <w:ilvl w:val="0"/>
          <w:numId w:val="16"/>
        </w:numPr>
      </w:pPr>
      <w:r>
        <w:t>Learning about being a Spell Binder</w:t>
      </w:r>
    </w:p>
    <w:p w14:paraId="0CE9A821" w14:textId="2C62F293" w:rsidR="00412889" w:rsidRDefault="00412889" w:rsidP="00407D85">
      <w:pPr>
        <w:pStyle w:val="ListParagraph"/>
        <w:numPr>
          <w:ilvl w:val="0"/>
          <w:numId w:val="16"/>
        </w:numPr>
      </w:pPr>
      <w:r>
        <w:t>Feeling Music</w:t>
      </w:r>
      <w:r w:rsidR="004D4AA5">
        <w:t xml:space="preserve"> physically, songs energizing</w:t>
      </w:r>
    </w:p>
    <w:p w14:paraId="140CAE8A" w14:textId="436A246C" w:rsidR="004D4AA5" w:rsidRDefault="004D4AA5" w:rsidP="00407D85">
      <w:pPr>
        <w:pStyle w:val="ListParagraph"/>
        <w:numPr>
          <w:ilvl w:val="0"/>
          <w:numId w:val="16"/>
        </w:numPr>
      </w:pPr>
      <w:r>
        <w:t>Finding hidden knowledge in songs, tv, and everywhere</w:t>
      </w:r>
    </w:p>
    <w:p w14:paraId="3D57A50B" w14:textId="0B5B3A64" w:rsidR="00412889" w:rsidRDefault="00412889" w:rsidP="00407D85">
      <w:pPr>
        <w:pStyle w:val="ListParagraph"/>
        <w:numPr>
          <w:ilvl w:val="0"/>
          <w:numId w:val="16"/>
        </w:numPr>
      </w:pPr>
      <w:r>
        <w:t>Feeling the pull when sex is allowed and fully flowing</w:t>
      </w:r>
    </w:p>
    <w:p w14:paraId="1B1F8814" w14:textId="713C6DC4" w:rsidR="00412889" w:rsidRDefault="00412889" w:rsidP="00407D85">
      <w:pPr>
        <w:pStyle w:val="ListParagraph"/>
        <w:numPr>
          <w:ilvl w:val="0"/>
          <w:numId w:val="16"/>
        </w:numPr>
      </w:pPr>
      <w:r>
        <w:t xml:space="preserve">Feeling the urge to bit when fucking someone. </w:t>
      </w:r>
    </w:p>
    <w:p w14:paraId="5E1C6C19" w14:textId="67A830ED" w:rsidR="00F443F3" w:rsidRDefault="00F443F3" w:rsidP="00407D85">
      <w:pPr>
        <w:pStyle w:val="ListParagraph"/>
        <w:numPr>
          <w:ilvl w:val="0"/>
          <w:numId w:val="16"/>
        </w:numPr>
      </w:pPr>
      <w:r>
        <w:t>Being a Mage</w:t>
      </w:r>
      <w:r w:rsidR="00412889">
        <w:t>(Understanding the Rankings Mage, Magus, Sage)</w:t>
      </w:r>
    </w:p>
    <w:p w14:paraId="142496B3" w14:textId="2A2062CB" w:rsidR="00F443F3" w:rsidRDefault="00F443F3" w:rsidP="00F443F3">
      <w:pPr>
        <w:pStyle w:val="ListParagraph"/>
        <w:numPr>
          <w:ilvl w:val="0"/>
          <w:numId w:val="16"/>
        </w:numPr>
      </w:pPr>
      <w:r>
        <w:t>Being a god and falling it usually takes a couple times.</w:t>
      </w:r>
    </w:p>
    <w:p w14:paraId="1BECFAE0" w14:textId="2FB6FC72" w:rsidR="00412889" w:rsidRDefault="00412889" w:rsidP="00F443F3">
      <w:pPr>
        <w:pStyle w:val="ListParagraph"/>
        <w:numPr>
          <w:ilvl w:val="0"/>
          <w:numId w:val="16"/>
        </w:numPr>
      </w:pPr>
      <w:r>
        <w:t xml:space="preserve">Understanding Who Mannon Mcleer is/was </w:t>
      </w:r>
    </w:p>
    <w:p w14:paraId="784DC81C" w14:textId="4E405E70" w:rsidR="00412889" w:rsidRDefault="00412889" w:rsidP="00F443F3">
      <w:pPr>
        <w:pStyle w:val="ListParagraph"/>
        <w:numPr>
          <w:ilvl w:val="0"/>
          <w:numId w:val="16"/>
        </w:numPr>
      </w:pPr>
      <w:r>
        <w:t xml:space="preserve">Understanding the Vale, talking to my then teacher in 97 how the vale was starting to come down. </w:t>
      </w:r>
    </w:p>
    <w:p w14:paraId="67E83596" w14:textId="2F8DD00B" w:rsidR="004D4AA5" w:rsidRDefault="004D4AA5" w:rsidP="00F443F3">
      <w:pPr>
        <w:pStyle w:val="ListParagraph"/>
        <w:numPr>
          <w:ilvl w:val="0"/>
          <w:numId w:val="16"/>
        </w:numPr>
      </w:pPr>
      <w:r>
        <w:t xml:space="preserve">I’m blue If I was green I would die, speaks about Lucifer the Divine son of god, who fell(due to perceived arrogance but was actually pride) to give humans a choice to come back to god. Jesus was a witch/magician he would replace the empathy those who were initiated under his practice with his empathy and would use that to direct, this is why you ask </w:t>
      </w:r>
      <w:proofErr w:type="spellStart"/>
      <w:r>
        <w:t>jesus</w:t>
      </w:r>
      <w:proofErr w:type="spellEnd"/>
      <w:r>
        <w:t xml:space="preserve"> to come in to your heart. Jesus wandered with Pan towards the end of his life(Pan’s life) this was where it was 40 days and 4</w:t>
      </w:r>
    </w:p>
    <w:p w14:paraId="06097409" w14:textId="1DB9A1A4" w:rsidR="004D4AA5" w:rsidRDefault="00EA153C" w:rsidP="00F443F3">
      <w:pPr>
        <w:pStyle w:val="ListParagraph"/>
        <w:numPr>
          <w:ilvl w:val="0"/>
          <w:numId w:val="16"/>
        </w:numPr>
      </w:pPr>
      <w:r>
        <w:t>Realizing my first path, was Shamanism, it was done through the Fenix Foundation.</w:t>
      </w:r>
    </w:p>
    <w:p w14:paraId="29C7F718" w14:textId="3CC144BA" w:rsidR="00744537" w:rsidRDefault="00744537" w:rsidP="00F443F3">
      <w:pPr>
        <w:pStyle w:val="ListParagraph"/>
        <w:numPr>
          <w:ilvl w:val="0"/>
          <w:numId w:val="16"/>
        </w:numPr>
      </w:pPr>
      <w:r>
        <w:t>Urban Shaman Rare 1</w:t>
      </w:r>
      <w:r w:rsidRPr="00744537">
        <w:rPr>
          <w:vertAlign w:val="superscript"/>
        </w:rPr>
        <w:t>st</w:t>
      </w:r>
      <w:r>
        <w:t xml:space="preserve"> Edition</w:t>
      </w:r>
    </w:p>
    <w:p w14:paraId="239DC354" w14:textId="0C3E99A0" w:rsidR="00744537" w:rsidRDefault="00744537" w:rsidP="00F443F3">
      <w:pPr>
        <w:pStyle w:val="ListParagraph"/>
        <w:numPr>
          <w:ilvl w:val="0"/>
          <w:numId w:val="16"/>
        </w:numPr>
      </w:pPr>
      <w:r>
        <w:t xml:space="preserve">Book about Ghosts in East Dover </w:t>
      </w:r>
      <w:proofErr w:type="spellStart"/>
      <w:r>
        <w:t>Elementry</w:t>
      </w:r>
      <w:proofErr w:type="spellEnd"/>
      <w:r>
        <w:t xml:space="preserve"> that spoke about a Rock in </w:t>
      </w:r>
      <w:proofErr w:type="spellStart"/>
      <w:r>
        <w:t>Hawian</w:t>
      </w:r>
      <w:proofErr w:type="spellEnd"/>
      <w:r>
        <w:t xml:space="preserve"> Culture that was placed in abandoned houses. That when a shadow is cast on it, it will consume the soul(essence of the being that has done so).</w:t>
      </w:r>
    </w:p>
    <w:p w14:paraId="055DB51E" w14:textId="582192B3" w:rsidR="00EA153C" w:rsidRDefault="00EA153C" w:rsidP="00F443F3">
      <w:pPr>
        <w:pStyle w:val="ListParagraph"/>
        <w:numPr>
          <w:ilvl w:val="0"/>
          <w:numId w:val="16"/>
        </w:numPr>
      </w:pPr>
      <w:r>
        <w:t>Ravencroft School of Wizardry going Under due to Gray’s School of Witchcraft, though wondering if they still really exist because I have never found a reference to them online. I was their IT person, learned and used Moodle, and a few other technologies.</w:t>
      </w:r>
    </w:p>
    <w:p w14:paraId="483C122E" w14:textId="3033264A" w:rsidR="00EA153C" w:rsidRDefault="00EA153C" w:rsidP="00F443F3">
      <w:pPr>
        <w:pStyle w:val="ListParagraph"/>
        <w:numPr>
          <w:ilvl w:val="0"/>
          <w:numId w:val="16"/>
        </w:numPr>
      </w:pPr>
      <w:r>
        <w:t xml:space="preserve">I remember complaining about not shooting the messenger, I was always the messenger when I younger. I had heard about sons and </w:t>
      </w:r>
      <w:proofErr w:type="spellStart"/>
      <w:r>
        <w:t>daughers</w:t>
      </w:r>
      <w:proofErr w:type="spellEnd"/>
      <w:r>
        <w:t xml:space="preserve"> of Hekate(</w:t>
      </w:r>
    </w:p>
    <w:p w14:paraId="74D1FE57" w14:textId="7A380331" w:rsidR="00412889" w:rsidRDefault="00412889" w:rsidP="00F443F3">
      <w:pPr>
        <w:pStyle w:val="ListParagraph"/>
        <w:numPr>
          <w:ilvl w:val="0"/>
          <w:numId w:val="16"/>
        </w:numPr>
      </w:pPr>
      <w:r>
        <w:t>Doing my medicine cards, Squirrel(Preparation/Resourcefulness), Ant, Skunk</w:t>
      </w:r>
    </w:p>
    <w:p w14:paraId="7B73C21D" w14:textId="3C0F3F81" w:rsidR="00F443F3" w:rsidRDefault="00F443F3" w:rsidP="00F443F3">
      <w:pPr>
        <w:pStyle w:val="ListParagraph"/>
        <w:numPr>
          <w:ilvl w:val="0"/>
          <w:numId w:val="16"/>
        </w:numPr>
      </w:pPr>
      <w:r>
        <w:t>Creating Dream Magic, Still working on being more defined but I would rather leave it as a mystery</w:t>
      </w:r>
    </w:p>
    <w:p w14:paraId="284D2ADF" w14:textId="525D2936" w:rsidR="00F443F3" w:rsidRDefault="00F443F3" w:rsidP="00F443F3">
      <w:pPr>
        <w:pStyle w:val="ListParagraph"/>
        <w:numPr>
          <w:ilvl w:val="0"/>
          <w:numId w:val="16"/>
        </w:numPr>
      </w:pPr>
      <w:r>
        <w:t>Knowing I was a dragon, Knowing I was a Satyr</w:t>
      </w:r>
    </w:p>
    <w:p w14:paraId="19797AB1" w14:textId="1A5C92FB" w:rsidR="00F443F3" w:rsidRDefault="00744537" w:rsidP="00F443F3">
      <w:pPr>
        <w:pStyle w:val="ListParagraph"/>
        <w:numPr>
          <w:ilvl w:val="0"/>
          <w:numId w:val="16"/>
        </w:numPr>
      </w:pPr>
      <w:r>
        <w:lastRenderedPageBreak/>
        <w:t xml:space="preserve">Having my magic bound/taken away multiple times throughout my practice and </w:t>
      </w:r>
      <w:proofErr w:type="spellStart"/>
      <w:r>
        <w:t>cominbg</w:t>
      </w:r>
      <w:proofErr w:type="spellEnd"/>
      <w:r>
        <w:t xml:space="preserve"> back. </w:t>
      </w:r>
    </w:p>
    <w:p w14:paraId="6DA04D3C" w14:textId="1EC8B040" w:rsidR="00744537" w:rsidRDefault="00744537" w:rsidP="00F443F3">
      <w:pPr>
        <w:pStyle w:val="ListParagraph"/>
        <w:numPr>
          <w:ilvl w:val="0"/>
          <w:numId w:val="16"/>
        </w:numPr>
      </w:pPr>
      <w:r>
        <w:t xml:space="preserve">Having </w:t>
      </w:r>
      <w:proofErr w:type="spellStart"/>
      <w:r>
        <w:t>Ecorin’s</w:t>
      </w:r>
      <w:proofErr w:type="spellEnd"/>
      <w:r>
        <w:t xml:space="preserve"> friends have their magic taken, when he was no longer friends.</w:t>
      </w:r>
    </w:p>
    <w:p w14:paraId="68DC2AED" w14:textId="73673BF1" w:rsidR="00744537" w:rsidRDefault="00744537" w:rsidP="00F443F3">
      <w:pPr>
        <w:pStyle w:val="ListParagraph"/>
        <w:numPr>
          <w:ilvl w:val="0"/>
          <w:numId w:val="16"/>
        </w:numPr>
      </w:pPr>
      <w:r>
        <w:t xml:space="preserve">Having him tell me about </w:t>
      </w:r>
    </w:p>
    <w:p w14:paraId="20AD7A90" w14:textId="3D3B5C70" w:rsidR="00407D85" w:rsidRDefault="00407D85" w:rsidP="00407D85">
      <w:pPr>
        <w:pStyle w:val="ListParagraph"/>
        <w:numPr>
          <w:ilvl w:val="0"/>
          <w:numId w:val="16"/>
        </w:numPr>
      </w:pPr>
      <w:r>
        <w:t>Explaining who I was that I had ended eternity in a previous existence. In the shower.</w:t>
      </w:r>
    </w:p>
    <w:p w14:paraId="67948A66" w14:textId="4B964ACF" w:rsidR="00407D85" w:rsidRDefault="00407D85" w:rsidP="00407D85">
      <w:pPr>
        <w:pStyle w:val="ListParagraph"/>
        <w:numPr>
          <w:ilvl w:val="0"/>
          <w:numId w:val="16"/>
        </w:numPr>
      </w:pPr>
      <w:r>
        <w:t>Explaining to me how to cleanse a house with doing dishes</w:t>
      </w:r>
    </w:p>
    <w:p w14:paraId="5A1D5D37" w14:textId="5AEA0F8D" w:rsidR="00407D85" w:rsidRDefault="00407D85" w:rsidP="00407D85">
      <w:pPr>
        <w:pStyle w:val="ListParagraph"/>
        <w:numPr>
          <w:ilvl w:val="0"/>
          <w:numId w:val="16"/>
        </w:numPr>
      </w:pPr>
      <w:r>
        <w:t xml:space="preserve">Explaining Fae Traditions, About the wild, the divine, and the infernal. The connection and the journey between. </w:t>
      </w:r>
    </w:p>
    <w:p w14:paraId="613770D8" w14:textId="0B3FBABF" w:rsidR="00407D85" w:rsidRDefault="00407D85" w:rsidP="00407D85">
      <w:pPr>
        <w:pStyle w:val="ListParagraph"/>
        <w:numPr>
          <w:ilvl w:val="0"/>
          <w:numId w:val="16"/>
        </w:numPr>
      </w:pPr>
      <w:r>
        <w:t xml:space="preserve">Speaking to me about Lucifer, the blue flame, </w:t>
      </w:r>
    </w:p>
    <w:p w14:paraId="443332E3" w14:textId="7F5B8FFA" w:rsidR="00407D85" w:rsidRDefault="00407D85" w:rsidP="00407D85">
      <w:pPr>
        <w:pStyle w:val="ListParagraph"/>
        <w:numPr>
          <w:ilvl w:val="0"/>
          <w:numId w:val="16"/>
        </w:numPr>
      </w:pPr>
      <w:r>
        <w:t xml:space="preserve">Phoenix and Dragon, I knew I was dragon. </w:t>
      </w:r>
    </w:p>
    <w:p w14:paraId="40FF2B50" w14:textId="3A9BCF6F" w:rsidR="00407D85" w:rsidRDefault="00407D85" w:rsidP="00407D85">
      <w:pPr>
        <w:pStyle w:val="ListParagraph"/>
        <w:numPr>
          <w:ilvl w:val="0"/>
          <w:numId w:val="16"/>
        </w:numPr>
      </w:pPr>
      <w:proofErr w:type="spellStart"/>
      <w:r>
        <w:t>Ecorin</w:t>
      </w:r>
      <w:proofErr w:type="spellEnd"/>
      <w:r>
        <w:t xml:space="preserve"> tried to turn me in to multiple gods, possibly some without my knowledge. All were removed yet I kept their gifts</w:t>
      </w:r>
    </w:p>
    <w:p w14:paraId="525C8FCD" w14:textId="4AB70D7C" w:rsidR="00407D85" w:rsidRDefault="00407D85" w:rsidP="00407D85">
      <w:pPr>
        <w:pStyle w:val="ListParagraph"/>
        <w:numPr>
          <w:ilvl w:val="0"/>
          <w:numId w:val="16"/>
        </w:numPr>
      </w:pPr>
      <w:r>
        <w:t>Creating Tech Magic that allowed the use of electronics without worrying about shielding.</w:t>
      </w:r>
    </w:p>
    <w:p w14:paraId="20B0479B" w14:textId="1F4A1C80" w:rsidR="00407D85" w:rsidRDefault="00407D85" w:rsidP="00407D85">
      <w:pPr>
        <w:pStyle w:val="ListParagraph"/>
        <w:numPr>
          <w:ilvl w:val="0"/>
          <w:numId w:val="16"/>
        </w:numPr>
      </w:pPr>
      <w:r>
        <w:t>Creating a Blessing unknowingly that allowed me to work through any computer problem.</w:t>
      </w:r>
    </w:p>
    <w:p w14:paraId="5ED20CEE" w14:textId="7E156667" w:rsidR="00407D85" w:rsidRDefault="00407D85" w:rsidP="00407D85">
      <w:pPr>
        <w:pStyle w:val="ListParagraph"/>
        <w:numPr>
          <w:ilvl w:val="0"/>
          <w:numId w:val="16"/>
        </w:numPr>
      </w:pPr>
      <w:r>
        <w:t>Creating a blessing that prevented me from being hacked until recently(need to look at reclaiming that if it was lost or finding it again.</w:t>
      </w:r>
    </w:p>
    <w:p w14:paraId="13B49B93" w14:textId="07741A18" w:rsidR="00407D85" w:rsidRDefault="00407D85" w:rsidP="00407D85">
      <w:pPr>
        <w:pStyle w:val="ListParagraph"/>
        <w:numPr>
          <w:ilvl w:val="0"/>
          <w:numId w:val="16"/>
        </w:numPr>
      </w:pPr>
      <w:r>
        <w:t>Creating a blessing/technique to have an easy route with dealing with Mercury Retrograde(</w:t>
      </w:r>
      <w:proofErr w:type="spellStart"/>
      <w:r>
        <w:t>Hint:It</w:t>
      </w:r>
      <w:proofErr w:type="spellEnd"/>
      <w:r>
        <w:t xml:space="preserve"> involved maintain a source of energy that was similar or same as mercury within me)</w:t>
      </w:r>
    </w:p>
    <w:p w14:paraId="52ADD551" w14:textId="19B48A0B" w:rsidR="00407D85" w:rsidRDefault="00407D85" w:rsidP="00407D85">
      <w:pPr>
        <w:pStyle w:val="ListParagraph"/>
        <w:numPr>
          <w:ilvl w:val="0"/>
          <w:numId w:val="16"/>
        </w:numPr>
      </w:pPr>
      <w:r>
        <w:t>People talking to me about magical beings registration</w:t>
      </w:r>
    </w:p>
    <w:p w14:paraId="0021F7A4" w14:textId="5C428651" w:rsidR="00407D85" w:rsidRDefault="00407D85" w:rsidP="00407D85">
      <w:pPr>
        <w:pStyle w:val="ListParagraph"/>
        <w:numPr>
          <w:ilvl w:val="0"/>
          <w:numId w:val="16"/>
        </w:numPr>
      </w:pPr>
      <w:r>
        <w:t xml:space="preserve">Dealing with multiple sons and possibly daughters of </w:t>
      </w:r>
      <w:r w:rsidR="00FF1F0F">
        <w:t>Hekate</w:t>
      </w:r>
      <w:r w:rsidR="009A1F77">
        <w:t xml:space="preserve">, Trevor Jones, and Daniel. </w:t>
      </w:r>
    </w:p>
    <w:p w14:paraId="30C2574A" w14:textId="2BDCAC58" w:rsidR="009A1F77" w:rsidRDefault="009A1F77" w:rsidP="00407D85">
      <w:pPr>
        <w:pStyle w:val="ListParagraph"/>
        <w:numPr>
          <w:ilvl w:val="0"/>
          <w:numId w:val="16"/>
        </w:numPr>
      </w:pPr>
      <w:proofErr w:type="spellStart"/>
      <w:r>
        <w:t>Ecorin</w:t>
      </w:r>
      <w:proofErr w:type="spellEnd"/>
      <w:r>
        <w:t xml:space="preserve"> being denied being </w:t>
      </w:r>
      <w:proofErr w:type="spellStart"/>
      <w:r>
        <w:t>intiated</w:t>
      </w:r>
      <w:proofErr w:type="spellEnd"/>
      <w:r>
        <w:t xml:space="preserve"> in to a Welsh Fae Coven in Rio Grande</w:t>
      </w:r>
    </w:p>
    <w:p w14:paraId="08584BDD" w14:textId="20C3CD23" w:rsidR="004D4AA5" w:rsidRDefault="004D4AA5" w:rsidP="00407D85">
      <w:pPr>
        <w:pStyle w:val="ListParagraph"/>
        <w:numPr>
          <w:ilvl w:val="0"/>
          <w:numId w:val="16"/>
        </w:numPr>
      </w:pPr>
      <w:r>
        <w:t>Fearing a warrior path at my younger age, being pushed away almost</w:t>
      </w:r>
    </w:p>
    <w:p w14:paraId="5AC44CFB" w14:textId="0715F524" w:rsidR="004D4AA5" w:rsidRDefault="00744537" w:rsidP="00407D85">
      <w:pPr>
        <w:pStyle w:val="ListParagraph"/>
        <w:numPr>
          <w:ilvl w:val="0"/>
          <w:numId w:val="16"/>
        </w:numPr>
      </w:pPr>
      <w:r>
        <w:t xml:space="preserve">Rapheal telling me he has about 200+ personalities in him, being able to cause sensation in him when were under the influence of K, all while he was unable to do so to me. Being able to find him in his mind. The Phoenix(at the time his mother Sonya Ribot speaking through him and erasing his memories) and to me Dragon(Dragon not erasing my memories). Conversations about magic, dream magic, and her explaining how flow works, realizing this was what </w:t>
      </w:r>
      <w:proofErr w:type="spellStart"/>
      <w:r>
        <w:t>Ecorin</w:t>
      </w:r>
      <w:proofErr w:type="spellEnd"/>
      <w:r>
        <w:t xml:space="preserve"> told me was Spell Binding later. </w:t>
      </w:r>
    </w:p>
    <w:p w14:paraId="29760366" w14:textId="45CADF86" w:rsidR="009A1F77" w:rsidRDefault="009A1F77" w:rsidP="00407D85">
      <w:pPr>
        <w:pStyle w:val="ListParagraph"/>
        <w:numPr>
          <w:ilvl w:val="0"/>
          <w:numId w:val="16"/>
        </w:numPr>
      </w:pPr>
      <w:r>
        <w:t xml:space="preserve">A spell in my </w:t>
      </w:r>
      <w:proofErr w:type="spellStart"/>
      <w:r>
        <w:t>highshcool</w:t>
      </w:r>
      <w:proofErr w:type="spellEnd"/>
      <w:r>
        <w:t xml:space="preserve"> Junior year, on a full moon did it once this past year. Moon grow cold Moon Grow Dark.</w:t>
      </w:r>
    </w:p>
    <w:p w14:paraId="4BDBDE0F" w14:textId="77777777" w:rsidR="009A1F77" w:rsidRDefault="009A1F77" w:rsidP="00407D85">
      <w:pPr>
        <w:pStyle w:val="ListParagraph"/>
        <w:numPr>
          <w:ilvl w:val="0"/>
          <w:numId w:val="16"/>
        </w:numPr>
      </w:pPr>
    </w:p>
    <w:p w14:paraId="4E95F75C" w14:textId="6D70BD6B" w:rsidR="00FF1F0F" w:rsidRDefault="00FF1F0F" w:rsidP="00407D85">
      <w:pPr>
        <w:pStyle w:val="ListParagraph"/>
        <w:numPr>
          <w:ilvl w:val="0"/>
          <w:numId w:val="16"/>
        </w:numPr>
      </w:pPr>
      <w:r>
        <w:t xml:space="preserve">First teacher’s name was Jason Curly he was in the UK at the time, 4189358 that was my ICQ # at the time. I learned lightwork from him, I called him once maybe twice(I forget about the second time). He told me he was celebrating Christmas at the time and that for dinner he was having port and still. I believe he mentioned black pudding. </w:t>
      </w:r>
    </w:p>
    <w:p w14:paraId="6F7B1A98" w14:textId="0D670929" w:rsidR="00FF1F0F" w:rsidRDefault="00F443F3" w:rsidP="00407D85">
      <w:pPr>
        <w:pStyle w:val="ListParagraph"/>
        <w:numPr>
          <w:ilvl w:val="0"/>
          <w:numId w:val="16"/>
        </w:numPr>
      </w:pPr>
      <w:r>
        <w:lastRenderedPageBreak/>
        <w:t xml:space="preserve">Lightwork involves the use of pure unadulterated white light, the light itself is only to be directed to a specific area no additional intention is to be put on it. Ultimately I am now thinking that the difference between what most people talk about and white vs black magic is the one involves intent and the other involves allowing a higher power to direct the action. </w:t>
      </w:r>
    </w:p>
    <w:p w14:paraId="0A0A88A5" w14:textId="62E637C5" w:rsidR="00F443F3" w:rsidRDefault="00F443F3" w:rsidP="00407D85">
      <w:pPr>
        <w:pStyle w:val="ListParagraph"/>
        <w:numPr>
          <w:ilvl w:val="0"/>
          <w:numId w:val="16"/>
        </w:numPr>
      </w:pPr>
      <w:r>
        <w:t xml:space="preserve">One of the first times I ever practiced anything magical was at Boys </w:t>
      </w:r>
      <w:proofErr w:type="spellStart"/>
      <w:r>
        <w:t>Bragade</w:t>
      </w:r>
      <w:proofErr w:type="spellEnd"/>
      <w:r>
        <w:t xml:space="preserve"> and was able to ground myself physically so I became unable to be lifted. Otherwise I was young enough </w:t>
      </w:r>
    </w:p>
    <w:p w14:paraId="4403766A" w14:textId="2335CB5C" w:rsidR="00F443F3" w:rsidRDefault="00F443F3" w:rsidP="00F443F3">
      <w:pPr>
        <w:pStyle w:val="ListParagraph"/>
        <w:numPr>
          <w:ilvl w:val="0"/>
          <w:numId w:val="16"/>
        </w:numPr>
      </w:pPr>
      <w:r>
        <w:t xml:space="preserve">The first memory I have may be either my </w:t>
      </w:r>
      <w:proofErr w:type="spellStart"/>
      <w:r>
        <w:t>circumsion</w:t>
      </w:r>
      <w:proofErr w:type="spellEnd"/>
      <w:r>
        <w:t>, or a spinal tap. The memory is me laying on a cold metal table restrained(possibly) and feeling an incredibly sharp shooting pain from below. The memory ends there.</w:t>
      </w:r>
    </w:p>
    <w:p w14:paraId="360F18AC" w14:textId="2D0FD152" w:rsidR="00F443F3" w:rsidRDefault="00F443F3" w:rsidP="00F443F3">
      <w:pPr>
        <w:pStyle w:val="ListParagraph"/>
        <w:numPr>
          <w:ilvl w:val="0"/>
          <w:numId w:val="16"/>
        </w:numPr>
      </w:pPr>
      <w:r>
        <w:t>I remember getting yelled for talking in 4</w:t>
      </w:r>
      <w:r w:rsidRPr="00F443F3">
        <w:rPr>
          <w:vertAlign w:val="superscript"/>
        </w:rPr>
        <w:t>th</w:t>
      </w:r>
      <w:r>
        <w:t xml:space="preserve"> grade the entire class, when all I was doing was moving my mouth. I was in the back of the class.</w:t>
      </w:r>
    </w:p>
    <w:p w14:paraId="5F119743" w14:textId="29FA7F6A" w:rsidR="009A1F77" w:rsidRDefault="009A1F77" w:rsidP="009A1F77">
      <w:pPr>
        <w:pStyle w:val="ListParagraph"/>
        <w:numPr>
          <w:ilvl w:val="0"/>
          <w:numId w:val="16"/>
        </w:numPr>
      </w:pPr>
      <w:r>
        <w:t xml:space="preserve">I started practicing magic, at 16 my former teacher’s name at the time was </w:t>
      </w:r>
      <w:proofErr w:type="spellStart"/>
      <w:r>
        <w:t>Ecorin</w:t>
      </w:r>
      <w:proofErr w:type="spellEnd"/>
      <w:r>
        <w:t xml:space="preserve">. I look back and realize that I had a lot of experiences, these experiences I felt were normal. Starting with dealing possessions as a kid, this was before I was even 18. My teacher at the time was possessed multiple times, the first time was a bout of suicide he was in the Barnegat motel at the time. This would happen at least once where he would be suicidal and I would need to talk to him all night to talk him through this. I learned quickly that either talking about who they are/were or physical stimulation usually </w:t>
      </w:r>
      <w:r w:rsidR="009E6964">
        <w:t>adverse (</w:t>
      </w:r>
      <w:r>
        <w:t xml:space="preserve">PAIN) would cure possession. I described this to Nadine my Substance </w:t>
      </w:r>
      <w:r w:rsidR="009E6964">
        <w:t>councilor (</w:t>
      </w:r>
      <w:r>
        <w:t xml:space="preserve">around 12/7/23), unlike a catholic exorcism which involves shredding the soul of any entity inside and giving it up to god to fix. This is the kindest way but may not always save the soul of the being inside. When I say soul I mean </w:t>
      </w:r>
      <w:r w:rsidR="009E6964">
        <w:t>essence (</w:t>
      </w:r>
      <w:r>
        <w:t>not what is typically called a soul). During my experiences when at the time teacher was down in Rio Grande.</w:t>
      </w:r>
    </w:p>
    <w:p w14:paraId="2902B1D1" w14:textId="1C43EBED" w:rsidR="003A65E5" w:rsidRDefault="003A65E5" w:rsidP="003A65E5">
      <w:pPr>
        <w:pStyle w:val="ListParagraph"/>
        <w:numPr>
          <w:ilvl w:val="0"/>
          <w:numId w:val="16"/>
        </w:numPr>
      </w:pPr>
      <w:proofErr w:type="spellStart"/>
      <w:r>
        <w:t>Synathsia</w:t>
      </w:r>
      <w:proofErr w:type="spellEnd"/>
      <w:r>
        <w:t xml:space="preserve"> all my life, and learning about it on 20/20 as a kid or maybe Dateline</w:t>
      </w:r>
    </w:p>
    <w:p w14:paraId="50FC1C0B" w14:textId="226BC87F" w:rsidR="003A65E5" w:rsidRDefault="003A65E5" w:rsidP="003A65E5">
      <w:pPr>
        <w:pStyle w:val="ListParagraph"/>
        <w:numPr>
          <w:ilvl w:val="0"/>
          <w:numId w:val="16"/>
        </w:numPr>
      </w:pPr>
      <w:proofErr w:type="spellStart"/>
      <w:r>
        <w:t>PreHIV</w:t>
      </w:r>
      <w:proofErr w:type="spellEnd"/>
      <w:r>
        <w:t xml:space="preserve"> 2004 @ Lowes Going to Mt Shasta</w:t>
      </w:r>
    </w:p>
    <w:p w14:paraId="175BEC7F" w14:textId="0F5A92CB" w:rsidR="009E6964" w:rsidRDefault="009E6964" w:rsidP="003A65E5">
      <w:pPr>
        <w:pStyle w:val="ListParagraph"/>
        <w:numPr>
          <w:ilvl w:val="0"/>
          <w:numId w:val="16"/>
        </w:numPr>
      </w:pPr>
      <w:proofErr w:type="spellStart"/>
      <w:r>
        <w:t>Ms</w:t>
      </w:r>
      <w:proofErr w:type="spellEnd"/>
      <w:r>
        <w:t xml:space="preserve"> Nancy Stephens Class Freshman or Sophomore? Assume Sophomore.</w:t>
      </w:r>
    </w:p>
    <w:p w14:paraId="3B1AB78D" w14:textId="38860109" w:rsidR="009E6964" w:rsidRPr="009E6964" w:rsidRDefault="009E6964" w:rsidP="003A65E5">
      <w:pPr>
        <w:pStyle w:val="ListParagraph"/>
        <w:numPr>
          <w:ilvl w:val="0"/>
          <w:numId w:val="16"/>
        </w:numPr>
      </w:pPr>
      <w:r>
        <w:rPr>
          <w:rFonts w:ascii="Roboto" w:hAnsi="Roboto"/>
          <w:sz w:val="21"/>
          <w:szCs w:val="21"/>
        </w:rPr>
        <w:t xml:space="preserve">CADUCEUS  Someone telling me and </w:t>
      </w:r>
      <w:proofErr w:type="spellStart"/>
      <w:r>
        <w:rPr>
          <w:rFonts w:ascii="Roboto" w:hAnsi="Roboto"/>
          <w:sz w:val="21"/>
          <w:szCs w:val="21"/>
        </w:rPr>
        <w:t>Ecorin</w:t>
      </w:r>
      <w:proofErr w:type="spellEnd"/>
      <w:r>
        <w:rPr>
          <w:rFonts w:ascii="Roboto" w:hAnsi="Roboto"/>
          <w:sz w:val="21"/>
          <w:szCs w:val="21"/>
        </w:rPr>
        <w:t xml:space="preserve"> about a dream, where they were communicating to someone through putting on a show. How she was performing for them and changing her mask.</w:t>
      </w:r>
    </w:p>
    <w:p w14:paraId="5DFD3559" w14:textId="672CEC3D" w:rsidR="009E6964" w:rsidRPr="009E6964" w:rsidRDefault="009E6964" w:rsidP="003A65E5">
      <w:pPr>
        <w:pStyle w:val="ListParagraph"/>
        <w:numPr>
          <w:ilvl w:val="0"/>
          <w:numId w:val="16"/>
        </w:numPr>
      </w:pPr>
      <w:r>
        <w:rPr>
          <w:rFonts w:ascii="Roboto" w:hAnsi="Roboto"/>
          <w:sz w:val="21"/>
          <w:szCs w:val="21"/>
        </w:rPr>
        <w:t>97/98 A dream about being chased around the house around Halloween, by a demon I never saw. I got exhausted and couldn’t keep going all it did was try to suck my soul out, nothing major happened after. This dream reoccurred again the following year, with the sentiment of fuck it not wasting my time. Allowed and it turned a bit sexual. Nothing else seemed to occur.</w:t>
      </w:r>
    </w:p>
    <w:p w14:paraId="78674AD7" w14:textId="03AB1DE9" w:rsidR="009E6964" w:rsidRPr="009E6964" w:rsidRDefault="009E6964" w:rsidP="003A65E5">
      <w:pPr>
        <w:pStyle w:val="ListParagraph"/>
        <w:numPr>
          <w:ilvl w:val="0"/>
          <w:numId w:val="16"/>
        </w:numPr>
      </w:pPr>
      <w:r>
        <w:rPr>
          <w:rFonts w:ascii="Roboto" w:hAnsi="Roboto"/>
          <w:sz w:val="21"/>
          <w:szCs w:val="21"/>
        </w:rPr>
        <w:t xml:space="preserve">Rapheal Ribot was the first person I thought I could trust that was magical in the longest while since </w:t>
      </w:r>
      <w:proofErr w:type="spellStart"/>
      <w:r>
        <w:rPr>
          <w:rFonts w:ascii="Roboto" w:hAnsi="Roboto"/>
          <w:sz w:val="21"/>
          <w:szCs w:val="21"/>
        </w:rPr>
        <w:t>Ecorin</w:t>
      </w:r>
      <w:proofErr w:type="spellEnd"/>
    </w:p>
    <w:p w14:paraId="65CB3F79" w14:textId="6837F7A3" w:rsidR="009E6964" w:rsidRPr="009E6964" w:rsidRDefault="009E6964" w:rsidP="003A65E5">
      <w:pPr>
        <w:pStyle w:val="ListParagraph"/>
        <w:numPr>
          <w:ilvl w:val="0"/>
          <w:numId w:val="16"/>
        </w:numPr>
      </w:pPr>
      <w:r>
        <w:rPr>
          <w:rFonts w:ascii="Roboto" w:hAnsi="Roboto"/>
          <w:sz w:val="21"/>
          <w:szCs w:val="21"/>
        </w:rPr>
        <w:t>My magic was sealed away from(didn’t last long)</w:t>
      </w:r>
    </w:p>
    <w:p w14:paraId="72FEB040" w14:textId="2153D3C1" w:rsidR="009E6964" w:rsidRPr="00B526C7" w:rsidRDefault="009E6964" w:rsidP="003A65E5">
      <w:pPr>
        <w:pStyle w:val="ListParagraph"/>
        <w:numPr>
          <w:ilvl w:val="0"/>
          <w:numId w:val="16"/>
        </w:numPr>
      </w:pPr>
      <w:r>
        <w:rPr>
          <w:rFonts w:ascii="Roboto" w:hAnsi="Roboto"/>
          <w:sz w:val="21"/>
          <w:szCs w:val="21"/>
        </w:rPr>
        <w:t xml:space="preserve">Seeing/Feeling his light go out, in </w:t>
      </w:r>
      <w:proofErr w:type="spellStart"/>
      <w:r>
        <w:rPr>
          <w:rFonts w:ascii="Roboto" w:hAnsi="Roboto"/>
          <w:sz w:val="21"/>
          <w:szCs w:val="21"/>
        </w:rPr>
        <w:t>may</w:t>
      </w:r>
      <w:proofErr w:type="spellEnd"/>
      <w:r>
        <w:rPr>
          <w:rFonts w:ascii="Roboto" w:hAnsi="Roboto"/>
          <w:sz w:val="21"/>
          <w:szCs w:val="21"/>
        </w:rPr>
        <w:t xml:space="preserve"> 2018 due to meth usage. Telling him I would not let you hide this is not the right way. He said I will see you in 3 weeks, I managed to get him to try that route. He later told me that was around the week panda used a </w:t>
      </w:r>
      <w:r>
        <w:rPr>
          <w:rFonts w:ascii="Roboto" w:hAnsi="Roboto"/>
          <w:sz w:val="21"/>
          <w:szCs w:val="21"/>
        </w:rPr>
        <w:lastRenderedPageBreak/>
        <w:t>surprise forced IM Injections of Ketamine. He said it took him a minute the first time</w:t>
      </w:r>
      <w:r w:rsidR="00B526C7">
        <w:rPr>
          <w:rFonts w:ascii="Roboto" w:hAnsi="Roboto"/>
          <w:sz w:val="21"/>
          <w:szCs w:val="21"/>
        </w:rPr>
        <w:t xml:space="preserve"> but he was able to figure out the space. The second time Panda did it against his will and by surprise. He was doing this </w:t>
      </w:r>
    </w:p>
    <w:p w14:paraId="242B813C" w14:textId="1D96D6A1" w:rsidR="00B526C7" w:rsidRPr="00B526C7" w:rsidRDefault="00B526C7" w:rsidP="003A65E5">
      <w:pPr>
        <w:pStyle w:val="ListParagraph"/>
        <w:numPr>
          <w:ilvl w:val="0"/>
          <w:numId w:val="16"/>
        </w:numPr>
      </w:pPr>
      <w:r>
        <w:rPr>
          <w:rFonts w:ascii="Roboto" w:hAnsi="Roboto"/>
          <w:sz w:val="21"/>
          <w:szCs w:val="21"/>
        </w:rPr>
        <w:t>Connection to the song Things I’ve Seen(Spook), Kharma Hotel(later), Writing the Ronga(Jullie Collier)</w:t>
      </w:r>
    </w:p>
    <w:p w14:paraId="34F0CD1F" w14:textId="117606AF" w:rsidR="00B526C7" w:rsidRPr="00B526C7" w:rsidRDefault="00B526C7" w:rsidP="003A65E5">
      <w:pPr>
        <w:pStyle w:val="ListParagraph"/>
        <w:numPr>
          <w:ilvl w:val="0"/>
          <w:numId w:val="16"/>
        </w:numPr>
      </w:pPr>
      <w:r>
        <w:rPr>
          <w:rFonts w:ascii="Roboto" w:hAnsi="Roboto"/>
          <w:sz w:val="21"/>
          <w:szCs w:val="21"/>
        </w:rPr>
        <w:t xml:space="preserve">Finding Spell used to find a largely unknown in the US at the time NZ Folk Song about the Ronga </w:t>
      </w:r>
    </w:p>
    <w:p w14:paraId="1190925D" w14:textId="47B91A26" w:rsidR="00B526C7" w:rsidRPr="00B526C7" w:rsidRDefault="00B526C7" w:rsidP="003A65E5">
      <w:pPr>
        <w:pStyle w:val="ListParagraph"/>
        <w:numPr>
          <w:ilvl w:val="0"/>
          <w:numId w:val="16"/>
        </w:numPr>
      </w:pPr>
      <w:r>
        <w:rPr>
          <w:rFonts w:ascii="Roboto" w:hAnsi="Roboto"/>
          <w:sz w:val="21"/>
          <w:szCs w:val="21"/>
        </w:rPr>
        <w:t xml:space="preserve">Creating a space using dream magic that prevented my then Partner(Raz/Rafeal) from being seen, the phoenix(supposedly more likely his mother) telling me that it needed to be </w:t>
      </w:r>
      <w:proofErr w:type="spellStart"/>
      <w:r>
        <w:rPr>
          <w:rFonts w:ascii="Roboto" w:hAnsi="Roboto"/>
          <w:sz w:val="21"/>
          <w:szCs w:val="21"/>
        </w:rPr>
        <w:t>takendown</w:t>
      </w:r>
      <w:proofErr w:type="spellEnd"/>
      <w:r>
        <w:rPr>
          <w:rFonts w:ascii="Roboto" w:hAnsi="Roboto"/>
          <w:sz w:val="21"/>
          <w:szCs w:val="21"/>
        </w:rPr>
        <w:t xml:space="preserve"> it is causing too much and is being noticed by witches trying to get in.</w:t>
      </w:r>
    </w:p>
    <w:p w14:paraId="12169D14" w14:textId="705861D7" w:rsidR="00B526C7" w:rsidRPr="00366348" w:rsidRDefault="00B526C7" w:rsidP="003A65E5">
      <w:pPr>
        <w:pStyle w:val="ListParagraph"/>
        <w:numPr>
          <w:ilvl w:val="0"/>
          <w:numId w:val="16"/>
        </w:numPr>
      </w:pPr>
      <w:r>
        <w:rPr>
          <w:rFonts w:ascii="Roboto" w:hAnsi="Roboto"/>
          <w:sz w:val="21"/>
          <w:szCs w:val="21"/>
        </w:rPr>
        <w:t xml:space="preserve">Rapheal telling me his name is spelled Rapheal, not Rafeal, this was around 2022 Thanksgiving. </w:t>
      </w:r>
      <w:r w:rsidR="00366348">
        <w:rPr>
          <w:rFonts w:ascii="Roboto" w:hAnsi="Roboto"/>
          <w:sz w:val="21"/>
          <w:szCs w:val="21"/>
        </w:rPr>
        <w:t>I had called him Rafeal when I first met him as that is what he told me his name was(weirdly enough he complained that white people don’t know how to pronounce it). I called him Raz because that is what he was known at in the club scene.</w:t>
      </w:r>
    </w:p>
    <w:p w14:paraId="39F702DC" w14:textId="5C9B2821" w:rsidR="00137498" w:rsidRPr="00137498" w:rsidRDefault="00366348" w:rsidP="00137498">
      <w:pPr>
        <w:pStyle w:val="ListParagraph"/>
        <w:numPr>
          <w:ilvl w:val="0"/>
          <w:numId w:val="16"/>
        </w:numPr>
      </w:pPr>
      <w:r>
        <w:rPr>
          <w:rFonts w:ascii="Roboto" w:hAnsi="Roboto"/>
          <w:sz w:val="21"/>
          <w:szCs w:val="21"/>
        </w:rPr>
        <w:t xml:space="preserve">Jimmie Sprinkles while drunk(alcohol or GHB) and on </w:t>
      </w:r>
      <w:r w:rsidR="00137498">
        <w:rPr>
          <w:rFonts w:ascii="Roboto" w:hAnsi="Roboto"/>
          <w:sz w:val="21"/>
          <w:szCs w:val="21"/>
        </w:rPr>
        <w:t xml:space="preserve">K possibly possessed, saying I see you as my brother. I saw a lot of light coming off of him, bright unyielding. </w:t>
      </w:r>
    </w:p>
    <w:p w14:paraId="2E98A3C4" w14:textId="1F1A5D92" w:rsidR="00137498" w:rsidRPr="00137498" w:rsidRDefault="00137498" w:rsidP="00137498">
      <w:pPr>
        <w:pStyle w:val="ListParagraph"/>
        <w:numPr>
          <w:ilvl w:val="0"/>
          <w:numId w:val="16"/>
        </w:numPr>
      </w:pPr>
      <w:r>
        <w:rPr>
          <w:rFonts w:ascii="Roboto" w:hAnsi="Roboto"/>
          <w:sz w:val="21"/>
          <w:szCs w:val="21"/>
        </w:rPr>
        <w:t>Jimmie telling me when Rapheal is going on a guilt shame spiral, that it is best to walk away/not continue the conversation.</w:t>
      </w:r>
    </w:p>
    <w:p w14:paraId="61CD170A" w14:textId="35724CB8" w:rsidR="00137498" w:rsidRPr="00137498" w:rsidRDefault="00137498" w:rsidP="00137498">
      <w:pPr>
        <w:pStyle w:val="ListParagraph"/>
        <w:numPr>
          <w:ilvl w:val="0"/>
          <w:numId w:val="16"/>
        </w:numPr>
      </w:pPr>
      <w:r>
        <w:rPr>
          <w:rFonts w:ascii="Roboto" w:hAnsi="Roboto"/>
          <w:sz w:val="21"/>
          <w:szCs w:val="21"/>
        </w:rPr>
        <w:t xml:space="preserve">Rapheal telling me about Jimmie having a dream about a werewolf. </w:t>
      </w:r>
    </w:p>
    <w:p w14:paraId="031A3162" w14:textId="402E467B" w:rsidR="00137498" w:rsidRPr="00137498" w:rsidRDefault="00137498" w:rsidP="00137498">
      <w:pPr>
        <w:pStyle w:val="ListParagraph"/>
        <w:numPr>
          <w:ilvl w:val="0"/>
          <w:numId w:val="16"/>
        </w:numPr>
      </w:pPr>
      <w:r>
        <w:rPr>
          <w:rFonts w:ascii="Roboto" w:hAnsi="Roboto"/>
          <w:sz w:val="21"/>
          <w:szCs w:val="21"/>
        </w:rPr>
        <w:t>Rapheal telling me at the gym after a good workout where he helped provide feedback empathically and telepathically after me telling him to do it that way on my lifting</w:t>
      </w:r>
    </w:p>
    <w:p w14:paraId="61175106" w14:textId="1D172329" w:rsidR="00137498" w:rsidRPr="00137498" w:rsidRDefault="00137498" w:rsidP="00137498">
      <w:pPr>
        <w:pStyle w:val="ListParagraph"/>
        <w:numPr>
          <w:ilvl w:val="0"/>
          <w:numId w:val="16"/>
        </w:numPr>
      </w:pPr>
      <w:r>
        <w:rPr>
          <w:rFonts w:ascii="Roboto" w:hAnsi="Roboto"/>
          <w:sz w:val="21"/>
          <w:szCs w:val="21"/>
        </w:rPr>
        <w:t xml:space="preserve">The Vale was a separation between the mind body and spirit, and a disenchantment of the Fae within a human body. This was kinder to the Fae who were captured as it ended them </w:t>
      </w:r>
      <w:proofErr w:type="spellStart"/>
      <w:r>
        <w:rPr>
          <w:rFonts w:ascii="Roboto" w:hAnsi="Roboto"/>
          <w:sz w:val="21"/>
          <w:szCs w:val="21"/>
        </w:rPr>
        <w:t>permantly</w:t>
      </w:r>
      <w:proofErr w:type="spellEnd"/>
      <w:r>
        <w:rPr>
          <w:rFonts w:ascii="Roboto" w:hAnsi="Roboto"/>
          <w:sz w:val="21"/>
          <w:szCs w:val="21"/>
        </w:rPr>
        <w:t xml:space="preserve">, rather </w:t>
      </w:r>
      <w:proofErr w:type="spellStart"/>
      <w:r>
        <w:rPr>
          <w:rFonts w:ascii="Roboto" w:hAnsi="Roboto"/>
          <w:sz w:val="21"/>
          <w:szCs w:val="21"/>
        </w:rPr>
        <w:t>then</w:t>
      </w:r>
      <w:proofErr w:type="spellEnd"/>
      <w:r>
        <w:rPr>
          <w:rFonts w:ascii="Roboto" w:hAnsi="Roboto"/>
          <w:sz w:val="21"/>
          <w:szCs w:val="21"/>
        </w:rPr>
        <w:t xml:space="preserve"> eternity in servitude </w:t>
      </w:r>
    </w:p>
    <w:p w14:paraId="7F925CC6" w14:textId="7B47F8BB" w:rsidR="00137498" w:rsidRPr="00137498" w:rsidRDefault="00137498" w:rsidP="00137498">
      <w:pPr>
        <w:pStyle w:val="ListParagraph"/>
        <w:numPr>
          <w:ilvl w:val="0"/>
          <w:numId w:val="16"/>
        </w:numPr>
      </w:pPr>
      <w:r>
        <w:rPr>
          <w:rFonts w:ascii="Roboto" w:hAnsi="Roboto"/>
          <w:sz w:val="21"/>
          <w:szCs w:val="21"/>
        </w:rPr>
        <w:t>Eternal Survives in any and all existences, as long as they are eternal</w:t>
      </w:r>
    </w:p>
    <w:p w14:paraId="071AA395" w14:textId="42FB291E" w:rsidR="00137498" w:rsidRPr="00137498" w:rsidRDefault="00137498" w:rsidP="00137498">
      <w:pPr>
        <w:pStyle w:val="ListParagraph"/>
        <w:numPr>
          <w:ilvl w:val="0"/>
          <w:numId w:val="16"/>
        </w:numPr>
      </w:pPr>
      <w:r>
        <w:rPr>
          <w:rFonts w:ascii="Roboto" w:hAnsi="Roboto"/>
          <w:sz w:val="21"/>
          <w:szCs w:val="21"/>
        </w:rPr>
        <w:t>Mannon McCleer granted authority of the Vale.</w:t>
      </w:r>
    </w:p>
    <w:p w14:paraId="47F36AF0" w14:textId="33397580" w:rsidR="00137498" w:rsidRPr="002C4341" w:rsidRDefault="00137498" w:rsidP="00137498">
      <w:pPr>
        <w:pStyle w:val="ListParagraph"/>
        <w:numPr>
          <w:ilvl w:val="0"/>
          <w:numId w:val="16"/>
        </w:numPr>
      </w:pPr>
      <w:r>
        <w:rPr>
          <w:rFonts w:ascii="Roboto" w:hAnsi="Roboto"/>
          <w:sz w:val="21"/>
          <w:szCs w:val="21"/>
        </w:rPr>
        <w:t xml:space="preserve">I knew about Covid pre 99, My teacher Jason told me about Covid </w:t>
      </w:r>
    </w:p>
    <w:p w14:paraId="7379CD9D" w14:textId="02D30B8B" w:rsidR="002C4341" w:rsidRPr="00137498" w:rsidRDefault="002C4341" w:rsidP="00137498">
      <w:pPr>
        <w:pStyle w:val="ListParagraph"/>
        <w:numPr>
          <w:ilvl w:val="0"/>
          <w:numId w:val="16"/>
        </w:numPr>
      </w:pPr>
      <w:r>
        <w:rPr>
          <w:rFonts w:ascii="Roboto" w:hAnsi="Roboto"/>
          <w:sz w:val="21"/>
          <w:szCs w:val="21"/>
        </w:rPr>
        <w:t xml:space="preserve">Raziel &amp; I were not the best friends, but now I see him, as someone I can trust and we both can grow from each other. </w:t>
      </w:r>
    </w:p>
    <w:p w14:paraId="421B073E" w14:textId="0E8A3389" w:rsidR="00137498" w:rsidRPr="00137498" w:rsidRDefault="00137498" w:rsidP="00137498">
      <w:pPr>
        <w:pStyle w:val="ListParagraph"/>
        <w:numPr>
          <w:ilvl w:val="0"/>
          <w:numId w:val="16"/>
        </w:numPr>
      </w:pPr>
      <w:r>
        <w:rPr>
          <w:rFonts w:ascii="Roboto" w:hAnsi="Roboto"/>
          <w:sz w:val="21"/>
          <w:szCs w:val="21"/>
        </w:rPr>
        <w:t xml:space="preserve">I was able to remote project without </w:t>
      </w:r>
      <w:r w:rsidR="002C4341">
        <w:rPr>
          <w:rFonts w:ascii="Roboto" w:hAnsi="Roboto"/>
          <w:sz w:val="21"/>
          <w:szCs w:val="21"/>
        </w:rPr>
        <w:t>images (</w:t>
      </w:r>
      <w:r>
        <w:rPr>
          <w:rFonts w:ascii="Roboto" w:hAnsi="Roboto"/>
          <w:sz w:val="21"/>
          <w:szCs w:val="21"/>
        </w:rPr>
        <w:t>not astral project) in 97</w:t>
      </w:r>
    </w:p>
    <w:p w14:paraId="6BE981D6" w14:textId="3314D35A" w:rsidR="00137498" w:rsidRPr="002C4341" w:rsidRDefault="00137498" w:rsidP="00137498">
      <w:pPr>
        <w:pStyle w:val="ListParagraph"/>
        <w:numPr>
          <w:ilvl w:val="0"/>
          <w:numId w:val="16"/>
        </w:numPr>
      </w:pPr>
      <w:r>
        <w:rPr>
          <w:rFonts w:ascii="Roboto" w:hAnsi="Roboto"/>
          <w:sz w:val="21"/>
          <w:szCs w:val="21"/>
        </w:rPr>
        <w:t>0911 The Time Line stopped, I couldn’t se</w:t>
      </w:r>
      <w:r w:rsidR="002C4341">
        <w:rPr>
          <w:rFonts w:ascii="Roboto" w:hAnsi="Roboto"/>
          <w:sz w:val="21"/>
          <w:szCs w:val="21"/>
        </w:rPr>
        <w:t>e any options for 3 days, the only possible future that was likely was all out nuclear war (It read like an inflection point but I hear the words decision point).</w:t>
      </w:r>
    </w:p>
    <w:p w14:paraId="45035FDE" w14:textId="7A76E46C" w:rsidR="002C4341" w:rsidRPr="002C4341" w:rsidRDefault="002C4341" w:rsidP="00137498">
      <w:pPr>
        <w:pStyle w:val="ListParagraph"/>
        <w:numPr>
          <w:ilvl w:val="0"/>
          <w:numId w:val="16"/>
        </w:numPr>
      </w:pPr>
      <w:r>
        <w:rPr>
          <w:rFonts w:ascii="Roboto" w:hAnsi="Roboto"/>
          <w:sz w:val="21"/>
          <w:szCs w:val="21"/>
        </w:rPr>
        <w:t>Covid Hospital Voices, Heart Attack, Weed the week before</w:t>
      </w:r>
    </w:p>
    <w:p w14:paraId="51002CA5" w14:textId="0A3A6134" w:rsidR="002C4341" w:rsidRPr="002C4341" w:rsidRDefault="002C4341" w:rsidP="00137498">
      <w:pPr>
        <w:pStyle w:val="ListParagraph"/>
        <w:numPr>
          <w:ilvl w:val="0"/>
          <w:numId w:val="16"/>
        </w:numPr>
      </w:pPr>
      <w:r>
        <w:rPr>
          <w:rFonts w:ascii="Roboto" w:hAnsi="Roboto"/>
          <w:sz w:val="21"/>
          <w:szCs w:val="21"/>
        </w:rPr>
        <w:t xml:space="preserve">Desire to read the Manuscript, written by Sonya Ribot. Hidden under the bed. It would not be found by Rapheal until after her death. </w:t>
      </w:r>
    </w:p>
    <w:p w14:paraId="7CEA745C" w14:textId="51C5309E" w:rsidR="002C4341" w:rsidRDefault="002C4341" w:rsidP="00137498">
      <w:pPr>
        <w:pStyle w:val="ListParagraph"/>
        <w:numPr>
          <w:ilvl w:val="0"/>
          <w:numId w:val="16"/>
        </w:numPr>
      </w:pPr>
      <w:r>
        <w:rPr>
          <w:rFonts w:ascii="Roboto" w:hAnsi="Roboto"/>
          <w:sz w:val="21"/>
          <w:szCs w:val="21"/>
        </w:rPr>
        <w:t xml:space="preserve">Tsunami Song was able to rip thoughts out of people’s head used to take a lot more energy and concentration. </w:t>
      </w:r>
    </w:p>
    <w:sectPr w:rsidR="002C4341">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369AF" w14:textId="77777777" w:rsidR="004444CD" w:rsidRDefault="004444CD" w:rsidP="00C6554A">
      <w:pPr>
        <w:spacing w:before="0" w:after="0" w:line="240" w:lineRule="auto"/>
      </w:pPr>
      <w:r>
        <w:separator/>
      </w:r>
    </w:p>
  </w:endnote>
  <w:endnote w:type="continuationSeparator" w:id="0">
    <w:p w14:paraId="0D59FA98" w14:textId="77777777" w:rsidR="004444CD" w:rsidRDefault="004444C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137498">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4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0ED2D" w14:textId="77777777" w:rsidR="004444CD" w:rsidRDefault="004444CD" w:rsidP="00C6554A">
      <w:pPr>
        <w:spacing w:before="0" w:after="0" w:line="240" w:lineRule="auto"/>
      </w:pPr>
      <w:r>
        <w:separator/>
      </w:r>
    </w:p>
  </w:footnote>
  <w:footnote w:type="continuationSeparator" w:id="0">
    <w:p w14:paraId="3364FF3E" w14:textId="77777777" w:rsidR="004444CD" w:rsidRDefault="004444C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973807"/>
    <w:multiLevelType w:val="hybridMultilevel"/>
    <w:tmpl w:val="562A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 w:numId="16" w16cid:durableId="157111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0D47F9"/>
    <w:rsid w:val="00137498"/>
    <w:rsid w:val="00245304"/>
    <w:rsid w:val="002554CD"/>
    <w:rsid w:val="00293B83"/>
    <w:rsid w:val="002B4294"/>
    <w:rsid w:val="002C4341"/>
    <w:rsid w:val="00333D0D"/>
    <w:rsid w:val="00366348"/>
    <w:rsid w:val="003A65E5"/>
    <w:rsid w:val="00407D85"/>
    <w:rsid w:val="00412889"/>
    <w:rsid w:val="004444CD"/>
    <w:rsid w:val="004517B9"/>
    <w:rsid w:val="004C049F"/>
    <w:rsid w:val="004D4AA5"/>
    <w:rsid w:val="005000E2"/>
    <w:rsid w:val="00510966"/>
    <w:rsid w:val="00580015"/>
    <w:rsid w:val="00582324"/>
    <w:rsid w:val="00642BF5"/>
    <w:rsid w:val="006A3CE7"/>
    <w:rsid w:val="00744537"/>
    <w:rsid w:val="00790EEC"/>
    <w:rsid w:val="009A1F77"/>
    <w:rsid w:val="009E6964"/>
    <w:rsid w:val="00A67529"/>
    <w:rsid w:val="00B526C7"/>
    <w:rsid w:val="00C5535C"/>
    <w:rsid w:val="00C6554A"/>
    <w:rsid w:val="00CB26BF"/>
    <w:rsid w:val="00E119D8"/>
    <w:rsid w:val="00EA153C"/>
    <w:rsid w:val="00ED7C44"/>
    <w:rsid w:val="00F04573"/>
    <w:rsid w:val="00F443F3"/>
    <w:rsid w:val="00FF1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07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256</TotalTime>
  <Pages>7</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11</cp:revision>
  <dcterms:created xsi:type="dcterms:W3CDTF">2023-12-14T00:09:00Z</dcterms:created>
  <dcterms:modified xsi:type="dcterms:W3CDTF">2023-12-14T04:59:00Z</dcterms:modified>
</cp:coreProperties>
</file>