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74127" w14:textId="3CB2441C" w:rsidR="00C6554A" w:rsidRPr="008B5277" w:rsidRDefault="00510966"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1DEBACD5" wp14:editId="7BE7C0C4">
            <wp:extent cx="5486400" cy="5486400"/>
            <wp:effectExtent l="0" t="0" r="0" b="0"/>
            <wp:docPr id="70744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170" name=""/>
                    <pic:cNvPicPr/>
                  </pic:nvPicPr>
                  <pic:blipFill>
                    <a:blip r:embed="rId8"/>
                    <a:stretch>
                      <a:fillRect/>
                    </a:stretch>
                  </pic:blipFill>
                  <pic:spPr>
                    <a:xfrm>
                      <a:off x="0" y="0"/>
                      <a:ext cx="5486400" cy="5486400"/>
                    </a:xfrm>
                    <a:prstGeom prst="rect">
                      <a:avLst/>
                    </a:prstGeom>
                  </pic:spPr>
                </pic:pic>
              </a:graphicData>
            </a:graphic>
          </wp:inline>
        </w:drawing>
      </w:r>
    </w:p>
    <w:bookmarkEnd w:id="0"/>
    <w:bookmarkEnd w:id="1"/>
    <w:bookmarkEnd w:id="2"/>
    <w:bookmarkEnd w:id="3"/>
    <w:bookmarkEnd w:id="4"/>
    <w:p w14:paraId="15DE954F" w14:textId="77777777" w:rsidR="00510966" w:rsidRDefault="00510966" w:rsidP="00510966">
      <w:pPr>
        <w:pStyle w:val="Title"/>
      </w:pPr>
    </w:p>
    <w:p w14:paraId="23E62CE2" w14:textId="77777777" w:rsidR="00510966" w:rsidRDefault="00510966" w:rsidP="00510966">
      <w:pPr>
        <w:pStyle w:val="Title"/>
      </w:pPr>
    </w:p>
    <w:p w14:paraId="306278A3" w14:textId="4CBAC248" w:rsidR="00510966" w:rsidRDefault="00510966" w:rsidP="00510966">
      <w:pPr>
        <w:jc w:val="right"/>
      </w:pPr>
      <w:r>
        <w:tab/>
      </w:r>
      <w:r>
        <w:tab/>
      </w:r>
      <w:r>
        <w:tab/>
      </w:r>
      <w:r>
        <w:tab/>
        <w:t>A by testament by Jason Ryder(Robert Pike)</w:t>
      </w:r>
    </w:p>
    <w:p w14:paraId="530E2EDA" w14:textId="0E1CC6AD" w:rsidR="00510966" w:rsidRDefault="00510966" w:rsidP="00510966"/>
    <w:p w14:paraId="22ABB284" w14:textId="77777777" w:rsidR="00245304" w:rsidRPr="00245304" w:rsidRDefault="00245304" w:rsidP="00245304">
      <w:pPr>
        <w:jc w:val="center"/>
        <w:rPr>
          <w:sz w:val="40"/>
          <w:szCs w:val="40"/>
        </w:rPr>
      </w:pPr>
      <w:r w:rsidRPr="00245304">
        <w:rPr>
          <w:sz w:val="40"/>
          <w:szCs w:val="40"/>
        </w:rPr>
        <w:lastRenderedPageBreak/>
        <w:t>I am Jason</w:t>
      </w:r>
    </w:p>
    <w:p w14:paraId="2FEC3C6F" w14:textId="3358CC75" w:rsidR="00245304" w:rsidRPr="00245304" w:rsidRDefault="00245304" w:rsidP="00245304">
      <w:pPr>
        <w:jc w:val="center"/>
        <w:rPr>
          <w:sz w:val="40"/>
          <w:szCs w:val="40"/>
        </w:rPr>
      </w:pPr>
      <w:r w:rsidRPr="00245304">
        <w:rPr>
          <w:sz w:val="40"/>
          <w:szCs w:val="40"/>
        </w:rPr>
        <w:t>I am a</w:t>
      </w:r>
      <w:r>
        <w:rPr>
          <w:sz w:val="40"/>
          <w:szCs w:val="40"/>
        </w:rPr>
        <w:t>n</w:t>
      </w:r>
      <w:r w:rsidRPr="00245304">
        <w:rPr>
          <w:sz w:val="40"/>
          <w:szCs w:val="40"/>
        </w:rPr>
        <w:t xml:space="preserve"> </w:t>
      </w:r>
      <w:r>
        <w:rPr>
          <w:sz w:val="40"/>
          <w:szCs w:val="40"/>
        </w:rPr>
        <w:t>Olympian</w:t>
      </w:r>
    </w:p>
    <w:p w14:paraId="14D736EF" w14:textId="77777777" w:rsidR="00245304" w:rsidRPr="00245304" w:rsidRDefault="00245304" w:rsidP="00245304">
      <w:pPr>
        <w:jc w:val="center"/>
        <w:rPr>
          <w:sz w:val="40"/>
          <w:szCs w:val="40"/>
        </w:rPr>
      </w:pPr>
      <w:r w:rsidRPr="00245304">
        <w:rPr>
          <w:sz w:val="40"/>
          <w:szCs w:val="40"/>
        </w:rPr>
        <w:t>The power is my nature</w:t>
      </w:r>
    </w:p>
    <w:p w14:paraId="1F6322AD" w14:textId="77777777" w:rsidR="00245304" w:rsidRPr="00245304" w:rsidRDefault="00245304" w:rsidP="00245304">
      <w:pPr>
        <w:jc w:val="center"/>
        <w:rPr>
          <w:sz w:val="40"/>
          <w:szCs w:val="40"/>
        </w:rPr>
      </w:pPr>
      <w:r w:rsidRPr="00245304">
        <w:rPr>
          <w:sz w:val="40"/>
          <w:szCs w:val="40"/>
        </w:rPr>
        <w:t>I am the curse</w:t>
      </w:r>
    </w:p>
    <w:p w14:paraId="39361500" w14:textId="77777777" w:rsidR="00245304" w:rsidRPr="00245304" w:rsidRDefault="00245304" w:rsidP="00245304">
      <w:pPr>
        <w:jc w:val="center"/>
        <w:rPr>
          <w:sz w:val="40"/>
          <w:szCs w:val="40"/>
        </w:rPr>
      </w:pPr>
      <w:r w:rsidRPr="00245304">
        <w:rPr>
          <w:sz w:val="40"/>
          <w:szCs w:val="40"/>
        </w:rPr>
        <w:t>I am the blessing</w:t>
      </w:r>
    </w:p>
    <w:p w14:paraId="6AD065C8" w14:textId="77777777" w:rsidR="00245304" w:rsidRPr="00245304" w:rsidRDefault="00245304" w:rsidP="00245304">
      <w:pPr>
        <w:jc w:val="center"/>
        <w:rPr>
          <w:sz w:val="40"/>
          <w:szCs w:val="40"/>
        </w:rPr>
      </w:pPr>
      <w:r w:rsidRPr="00245304">
        <w:rPr>
          <w:sz w:val="40"/>
          <w:szCs w:val="40"/>
        </w:rPr>
        <w:t>I am the truth</w:t>
      </w:r>
    </w:p>
    <w:p w14:paraId="57DDA01E" w14:textId="77777777" w:rsidR="00245304" w:rsidRPr="00245304" w:rsidRDefault="00245304" w:rsidP="00245304">
      <w:pPr>
        <w:jc w:val="center"/>
        <w:rPr>
          <w:sz w:val="40"/>
          <w:szCs w:val="40"/>
        </w:rPr>
      </w:pPr>
      <w:r w:rsidRPr="00245304">
        <w:rPr>
          <w:sz w:val="40"/>
          <w:szCs w:val="40"/>
        </w:rPr>
        <w:t>I am the dream</w:t>
      </w:r>
    </w:p>
    <w:p w14:paraId="6C547F7B" w14:textId="77777777" w:rsidR="00245304" w:rsidRPr="00245304" w:rsidRDefault="00245304" w:rsidP="00245304">
      <w:pPr>
        <w:jc w:val="center"/>
        <w:rPr>
          <w:sz w:val="40"/>
          <w:szCs w:val="40"/>
        </w:rPr>
      </w:pPr>
      <w:r w:rsidRPr="00245304">
        <w:rPr>
          <w:sz w:val="40"/>
          <w:szCs w:val="40"/>
        </w:rPr>
        <w:t>I am magic</w:t>
      </w:r>
    </w:p>
    <w:p w14:paraId="00AB70B2" w14:textId="77777777" w:rsidR="00245304" w:rsidRPr="00245304" w:rsidRDefault="00245304" w:rsidP="00245304">
      <w:pPr>
        <w:jc w:val="center"/>
        <w:rPr>
          <w:sz w:val="40"/>
          <w:szCs w:val="40"/>
        </w:rPr>
      </w:pPr>
      <w:r w:rsidRPr="00245304">
        <w:rPr>
          <w:sz w:val="40"/>
          <w:szCs w:val="40"/>
        </w:rPr>
        <w:t>I am protected</w:t>
      </w:r>
    </w:p>
    <w:p w14:paraId="4C0F1C6D" w14:textId="77777777" w:rsidR="00245304" w:rsidRPr="00245304" w:rsidRDefault="00245304" w:rsidP="00245304">
      <w:pPr>
        <w:jc w:val="center"/>
        <w:rPr>
          <w:sz w:val="40"/>
          <w:szCs w:val="40"/>
        </w:rPr>
      </w:pPr>
      <w:r w:rsidRPr="00245304">
        <w:rPr>
          <w:sz w:val="40"/>
          <w:szCs w:val="40"/>
        </w:rPr>
        <w:t>I am awake and dream together</w:t>
      </w:r>
    </w:p>
    <w:p w14:paraId="7AC2718A" w14:textId="77777777" w:rsidR="00245304" w:rsidRPr="00245304" w:rsidRDefault="00245304" w:rsidP="00245304">
      <w:pPr>
        <w:jc w:val="center"/>
        <w:rPr>
          <w:sz w:val="40"/>
          <w:szCs w:val="40"/>
        </w:rPr>
      </w:pPr>
      <w:r w:rsidRPr="00245304">
        <w:rPr>
          <w:sz w:val="40"/>
          <w:szCs w:val="40"/>
        </w:rPr>
        <w:t>I am real</w:t>
      </w:r>
    </w:p>
    <w:p w14:paraId="6BE8CB47" w14:textId="5DF9468D" w:rsidR="00245304" w:rsidRDefault="00245304" w:rsidP="00245304">
      <w:pPr>
        <w:jc w:val="center"/>
        <w:rPr>
          <w:sz w:val="40"/>
          <w:szCs w:val="40"/>
        </w:rPr>
      </w:pPr>
      <w:r w:rsidRPr="00245304">
        <w:rPr>
          <w:sz w:val="40"/>
          <w:szCs w:val="40"/>
        </w:rPr>
        <w:t>I exist</w:t>
      </w:r>
    </w:p>
    <w:p w14:paraId="3F1468FD" w14:textId="77777777" w:rsidR="00245304" w:rsidRDefault="00245304">
      <w:pPr>
        <w:rPr>
          <w:sz w:val="40"/>
          <w:szCs w:val="40"/>
        </w:rPr>
      </w:pPr>
      <w:r>
        <w:rPr>
          <w:sz w:val="40"/>
          <w:szCs w:val="40"/>
        </w:rPr>
        <w:br w:type="page"/>
      </w:r>
    </w:p>
    <w:p w14:paraId="2EC5F45D" w14:textId="77777777" w:rsidR="00642BF5" w:rsidRDefault="00642BF5" w:rsidP="00642BF5">
      <w:pPr>
        <w:pStyle w:val="Subtitle"/>
      </w:pPr>
      <w:r>
        <w:lastRenderedPageBreak/>
        <w:t>Foreword:</w:t>
      </w:r>
    </w:p>
    <w:p w14:paraId="214F7BC9" w14:textId="27E9F182" w:rsidR="00642BF5" w:rsidRDefault="00642BF5" w:rsidP="00642BF5">
      <w:pPr>
        <w:pStyle w:val="Subtitle"/>
      </w:pPr>
      <w:r>
        <w:t>I am a pagan, who is not initiated in to a coven bound by any oaths of secrecy. I have knowledge of Fae, Hekate, Lucifer, and other mystery traditions. During this EXperience I have learned to Forgive Christanity just to step away and let go of it.</w:t>
      </w:r>
      <w:r w:rsidR="00F443F3">
        <w:t xml:space="preserve"> I have been here all the time it wasn’t until 41 that i started seeing all the signs</w:t>
      </w:r>
    </w:p>
    <w:p w14:paraId="0D88095D" w14:textId="77777777" w:rsidR="00642BF5" w:rsidRPr="00642BF5" w:rsidRDefault="00642BF5" w:rsidP="00642BF5"/>
    <w:p w14:paraId="11D1AC4D" w14:textId="4895439B" w:rsidR="00245304" w:rsidRDefault="00245304" w:rsidP="00245304">
      <w:pPr>
        <w:pStyle w:val="Heading1"/>
      </w:pPr>
      <w:r>
        <w:t>The Past: An Accounting of what I have seen, before this started.</w:t>
      </w:r>
    </w:p>
    <w:p w14:paraId="4C4F06EB" w14:textId="3F223F17" w:rsidR="00245304" w:rsidRDefault="00245304" w:rsidP="00245304">
      <w:r>
        <w:t>When I was 17 I met a couple down in Atlantic City, their names were Joe &amp; Roberto. While I didn’t know it then they were my Daddies. In the gay world this is normal as it was in ancient Greece. The relationship we had was mainly sexual but given how most gay connections work even now, that was pretty normal. I wish I had gotten to know them better. I did see them in that type of relationship, though did not want a sugar daddy. The issue I had there was that it gave up way too much power and put you at risk for being thrown out</w:t>
      </w:r>
      <w:r w:rsidR="00790EEC">
        <w:t xml:space="preserve">, this was something I was unwilling to do. This does not include a one off as the person who took my </w:t>
      </w:r>
      <w:r w:rsidR="00642BF5">
        <w:t>virginity</w:t>
      </w:r>
      <w:r w:rsidR="00790EEC">
        <w:t xml:space="preserve"> sexually as the others there was no sexual connection his name is Russ</w:t>
      </w:r>
      <w:r w:rsidR="00642BF5">
        <w:t xml:space="preserve">. The first time I had group sex outside a threesome with Joe &amp; Roberto was at their house. While I didn’t know what it was Meth was involved, I was a bottom in that experience, I distinctly remember having my legs up in the air over my head waiting and being offered what people would call a crack pipe, and one of them said no he doesn’t need it, this took a few seconds before they said it. I was a bit confused unsure of what it was, what the experience would be. That being said looking back, it probably saved my life both corporally and magically. Thank You Joe &amp; Roberto for helping me. </w:t>
      </w:r>
      <w:r w:rsidR="00F04573">
        <w:t xml:space="preserve">I was very sexual, but realizing now I lacked pride in myself, it wasn’t meant to be a lack of </w:t>
      </w:r>
      <w:proofErr w:type="spellStart"/>
      <w:r w:rsidR="00F04573">
        <w:t>self respect</w:t>
      </w:r>
      <w:proofErr w:type="spellEnd"/>
      <w:r w:rsidR="00F04573">
        <w:t xml:space="preserve"> but I enjoyed sex in my younger days I didn’t quite take the time to find the right partner. It doesn’t mean that even then I was in the moment sexually and focused on the experience, I felt energized and enjoyed myself. As I learned more about magic and the different practices my teacher explained that sex was blood magic and of death. It made me feel awkward about it, and was one of the reasons I took out my PA. After that I worked hard to never take out or remove a body mod unless it was truly my choice. During this time I learned that your magic, your gifts could be shared, some used the word transferred, and possibly </w:t>
      </w:r>
      <w:r w:rsidR="00580015">
        <w:t>irrevocably</w:t>
      </w:r>
      <w:r w:rsidR="00F04573">
        <w:t xml:space="preserve"> but this would only be if they forgot how and could not find that part of themselves again. </w:t>
      </w:r>
      <w:r w:rsidR="00580015">
        <w:t xml:space="preserve">I would eventually learn how to prevent this from happening, and really never give it, or take it until I met my Ex Rapheal Ribot. </w:t>
      </w:r>
    </w:p>
    <w:p w14:paraId="6A5AB688" w14:textId="77777777" w:rsidR="00407D85" w:rsidRDefault="00407D85" w:rsidP="00245304"/>
    <w:p w14:paraId="674F185D" w14:textId="29C7F2D3" w:rsidR="00407D85" w:rsidRDefault="00407D85" w:rsidP="00407D85">
      <w:pPr>
        <w:pStyle w:val="ListParagraph"/>
        <w:numPr>
          <w:ilvl w:val="0"/>
          <w:numId w:val="16"/>
        </w:numPr>
      </w:pPr>
      <w:proofErr w:type="spellStart"/>
      <w:r>
        <w:t>Ecorin</w:t>
      </w:r>
      <w:proofErr w:type="spellEnd"/>
      <w:r>
        <w:t xml:space="preserve"> Putting Alex In me Infernal/Vampiric </w:t>
      </w:r>
      <w:r w:rsidR="00F443F3">
        <w:t>Sorcerer</w:t>
      </w:r>
    </w:p>
    <w:p w14:paraId="3C394310" w14:textId="75D453BA" w:rsidR="00407D85" w:rsidRDefault="00407D85" w:rsidP="00407D85">
      <w:pPr>
        <w:pStyle w:val="ListParagraph"/>
        <w:numPr>
          <w:ilvl w:val="0"/>
          <w:numId w:val="16"/>
        </w:numPr>
      </w:pPr>
      <w:r>
        <w:t xml:space="preserve">Putting </w:t>
      </w:r>
      <w:proofErr w:type="spellStart"/>
      <w:r>
        <w:t>Chronus</w:t>
      </w:r>
      <w:proofErr w:type="spellEnd"/>
      <w:r>
        <w:t xml:space="preserve"> in me</w:t>
      </w:r>
    </w:p>
    <w:p w14:paraId="3908EF0F" w14:textId="6B6AB1A5" w:rsidR="00407D85" w:rsidRDefault="00407D85" w:rsidP="00407D85">
      <w:pPr>
        <w:pStyle w:val="ListParagraph"/>
        <w:numPr>
          <w:ilvl w:val="0"/>
          <w:numId w:val="16"/>
        </w:numPr>
      </w:pPr>
      <w:r>
        <w:t>Putting Sin in me</w:t>
      </w:r>
      <w:r w:rsidR="004D4AA5">
        <w:t>, Sin is one of the only Moon Deities that is masculine and of fertility, life, death, magic. He was one of the last.</w:t>
      </w:r>
    </w:p>
    <w:p w14:paraId="276F59B7" w14:textId="62DF8A1F" w:rsidR="00F443F3" w:rsidRDefault="00F443F3" w:rsidP="00407D85">
      <w:pPr>
        <w:pStyle w:val="ListParagraph"/>
        <w:numPr>
          <w:ilvl w:val="0"/>
          <w:numId w:val="16"/>
        </w:numPr>
      </w:pPr>
      <w:r>
        <w:t xml:space="preserve">Learning about blessing alcohol in the blood of Dionysus from </w:t>
      </w:r>
      <w:proofErr w:type="spellStart"/>
      <w:r>
        <w:t>Ecorin</w:t>
      </w:r>
      <w:proofErr w:type="spellEnd"/>
      <w:r>
        <w:t>.</w:t>
      </w:r>
    </w:p>
    <w:p w14:paraId="2C6FFF51" w14:textId="3B2F98D8" w:rsidR="00F443F3" w:rsidRDefault="00F443F3" w:rsidP="00407D85">
      <w:pPr>
        <w:pStyle w:val="ListParagraph"/>
        <w:numPr>
          <w:ilvl w:val="0"/>
          <w:numId w:val="16"/>
        </w:numPr>
      </w:pPr>
      <w:r>
        <w:t>Developing what I would call a psionic class</w:t>
      </w:r>
    </w:p>
    <w:p w14:paraId="327B0EBF" w14:textId="399E5956" w:rsidR="00412889" w:rsidRDefault="00412889" w:rsidP="00407D85">
      <w:pPr>
        <w:pStyle w:val="ListParagraph"/>
        <w:numPr>
          <w:ilvl w:val="0"/>
          <w:numId w:val="16"/>
        </w:numPr>
      </w:pPr>
      <w:r>
        <w:t>Learning Time Magic</w:t>
      </w:r>
    </w:p>
    <w:p w14:paraId="503BAFEA" w14:textId="78A78345" w:rsidR="00412889" w:rsidRDefault="00412889" w:rsidP="00407D85">
      <w:pPr>
        <w:pStyle w:val="ListParagraph"/>
        <w:numPr>
          <w:ilvl w:val="0"/>
          <w:numId w:val="16"/>
        </w:numPr>
      </w:pPr>
      <w:r>
        <w:t>Learning about being a Spell Binder</w:t>
      </w:r>
    </w:p>
    <w:p w14:paraId="0CE9A821" w14:textId="2C62F293" w:rsidR="00412889" w:rsidRDefault="00412889" w:rsidP="00407D85">
      <w:pPr>
        <w:pStyle w:val="ListParagraph"/>
        <w:numPr>
          <w:ilvl w:val="0"/>
          <w:numId w:val="16"/>
        </w:numPr>
      </w:pPr>
      <w:r>
        <w:t>Feeling Music</w:t>
      </w:r>
      <w:r w:rsidR="004D4AA5">
        <w:t xml:space="preserve"> physically, songs energizing</w:t>
      </w:r>
    </w:p>
    <w:p w14:paraId="140CAE8A" w14:textId="436A246C" w:rsidR="004D4AA5" w:rsidRDefault="004D4AA5" w:rsidP="00407D85">
      <w:pPr>
        <w:pStyle w:val="ListParagraph"/>
        <w:numPr>
          <w:ilvl w:val="0"/>
          <w:numId w:val="16"/>
        </w:numPr>
      </w:pPr>
      <w:r>
        <w:t>Finding hidden knowledge in songs, tv, and everywhere</w:t>
      </w:r>
    </w:p>
    <w:p w14:paraId="3D57A50B" w14:textId="0B5B3A64" w:rsidR="00412889" w:rsidRDefault="00412889" w:rsidP="00407D85">
      <w:pPr>
        <w:pStyle w:val="ListParagraph"/>
        <w:numPr>
          <w:ilvl w:val="0"/>
          <w:numId w:val="16"/>
        </w:numPr>
      </w:pPr>
      <w:r>
        <w:t>Feeling the pull when sex is allowed and fully flowing</w:t>
      </w:r>
    </w:p>
    <w:p w14:paraId="1B1F8814" w14:textId="713C6DC4" w:rsidR="00412889" w:rsidRDefault="00412889" w:rsidP="00407D85">
      <w:pPr>
        <w:pStyle w:val="ListParagraph"/>
        <w:numPr>
          <w:ilvl w:val="0"/>
          <w:numId w:val="16"/>
        </w:numPr>
      </w:pPr>
      <w:r>
        <w:t xml:space="preserve">Feeling the urge to bit when fucking someone. </w:t>
      </w:r>
    </w:p>
    <w:p w14:paraId="5E1C6C19" w14:textId="67A830ED" w:rsidR="00F443F3" w:rsidRDefault="00F443F3" w:rsidP="00407D85">
      <w:pPr>
        <w:pStyle w:val="ListParagraph"/>
        <w:numPr>
          <w:ilvl w:val="0"/>
          <w:numId w:val="16"/>
        </w:numPr>
      </w:pPr>
      <w:r>
        <w:t>Being a Mage</w:t>
      </w:r>
      <w:r w:rsidR="00412889">
        <w:t>(Understanding the Rankings Mage, Magus, Sage)</w:t>
      </w:r>
    </w:p>
    <w:p w14:paraId="142496B3" w14:textId="2A2062CB" w:rsidR="00F443F3" w:rsidRDefault="00F443F3" w:rsidP="00F443F3">
      <w:pPr>
        <w:pStyle w:val="ListParagraph"/>
        <w:numPr>
          <w:ilvl w:val="0"/>
          <w:numId w:val="16"/>
        </w:numPr>
      </w:pPr>
      <w:r>
        <w:t>Being a god and falling it usually takes a couple times.</w:t>
      </w:r>
    </w:p>
    <w:p w14:paraId="1BECFAE0" w14:textId="2FB6FC72" w:rsidR="00412889" w:rsidRDefault="00412889" w:rsidP="00F443F3">
      <w:pPr>
        <w:pStyle w:val="ListParagraph"/>
        <w:numPr>
          <w:ilvl w:val="0"/>
          <w:numId w:val="16"/>
        </w:numPr>
      </w:pPr>
      <w:r>
        <w:t xml:space="preserve">Understanding Who Mannon Mcleer is/was </w:t>
      </w:r>
    </w:p>
    <w:p w14:paraId="784DC81C" w14:textId="4E405E70" w:rsidR="00412889" w:rsidRDefault="00412889" w:rsidP="00F443F3">
      <w:pPr>
        <w:pStyle w:val="ListParagraph"/>
        <w:numPr>
          <w:ilvl w:val="0"/>
          <w:numId w:val="16"/>
        </w:numPr>
      </w:pPr>
      <w:r>
        <w:t xml:space="preserve">Understanding the Vale, talking to my then teacher in 97 how the vale was starting to come down. </w:t>
      </w:r>
    </w:p>
    <w:p w14:paraId="67E83596" w14:textId="2F8DD00B" w:rsidR="004D4AA5" w:rsidRDefault="004D4AA5" w:rsidP="00F443F3">
      <w:pPr>
        <w:pStyle w:val="ListParagraph"/>
        <w:numPr>
          <w:ilvl w:val="0"/>
          <w:numId w:val="16"/>
        </w:numPr>
      </w:pPr>
      <w:r>
        <w:t xml:space="preserve">I’m blue If I was green I would die, speaks about Lucifer the Divine son of god, who fell(due to perceived arrogance but was actually pride) to give humans a choice to come back to god. Jesus was a witch/magician he would replace the empathy those who were initiated under his practice with his empathy and would use that to direct, this is why you ask </w:t>
      </w:r>
      <w:proofErr w:type="spellStart"/>
      <w:r>
        <w:t>jesus</w:t>
      </w:r>
      <w:proofErr w:type="spellEnd"/>
      <w:r>
        <w:t xml:space="preserve"> to come in to your heart. Jesus wandered with Pan towards the end of his life(Pan’s life) this was where it was 40 days and 4</w:t>
      </w:r>
    </w:p>
    <w:p w14:paraId="06097409" w14:textId="1DB9A1A4" w:rsidR="004D4AA5" w:rsidRDefault="00EA153C" w:rsidP="00F443F3">
      <w:pPr>
        <w:pStyle w:val="ListParagraph"/>
        <w:numPr>
          <w:ilvl w:val="0"/>
          <w:numId w:val="16"/>
        </w:numPr>
      </w:pPr>
      <w:r>
        <w:t>Realizing my first path, was Shamanism, it was done through the Fenix Foundation.</w:t>
      </w:r>
    </w:p>
    <w:p w14:paraId="29C7F718" w14:textId="3CC144BA" w:rsidR="00744537" w:rsidRDefault="00744537" w:rsidP="00F443F3">
      <w:pPr>
        <w:pStyle w:val="ListParagraph"/>
        <w:numPr>
          <w:ilvl w:val="0"/>
          <w:numId w:val="16"/>
        </w:numPr>
      </w:pPr>
      <w:r>
        <w:t>Urban Shaman Rare 1</w:t>
      </w:r>
      <w:r w:rsidRPr="00744537">
        <w:rPr>
          <w:vertAlign w:val="superscript"/>
        </w:rPr>
        <w:t>st</w:t>
      </w:r>
      <w:r>
        <w:t xml:space="preserve"> Edition</w:t>
      </w:r>
    </w:p>
    <w:p w14:paraId="239DC354" w14:textId="0C3E99A0" w:rsidR="00744537" w:rsidRDefault="00744537" w:rsidP="00F443F3">
      <w:pPr>
        <w:pStyle w:val="ListParagraph"/>
        <w:numPr>
          <w:ilvl w:val="0"/>
          <w:numId w:val="16"/>
        </w:numPr>
      </w:pPr>
      <w:r>
        <w:t xml:space="preserve">Book about Ghosts in East Dover </w:t>
      </w:r>
      <w:proofErr w:type="spellStart"/>
      <w:r>
        <w:t>Elementry</w:t>
      </w:r>
      <w:proofErr w:type="spellEnd"/>
      <w:r>
        <w:t xml:space="preserve"> that spoke about a Rock in </w:t>
      </w:r>
      <w:proofErr w:type="spellStart"/>
      <w:r>
        <w:t>Hawian</w:t>
      </w:r>
      <w:proofErr w:type="spellEnd"/>
      <w:r>
        <w:t xml:space="preserve"> Culture that was placed in abandoned houses. That when a shadow is cast on it, it will consume the soul(essence of the being that has done so).</w:t>
      </w:r>
    </w:p>
    <w:p w14:paraId="055DB51E" w14:textId="582192B3" w:rsidR="00EA153C" w:rsidRDefault="00EA153C" w:rsidP="00F443F3">
      <w:pPr>
        <w:pStyle w:val="ListParagraph"/>
        <w:numPr>
          <w:ilvl w:val="0"/>
          <w:numId w:val="16"/>
        </w:numPr>
      </w:pPr>
      <w:r>
        <w:t>Ravencroft School of Wizardry going Under due to Gray’s School of Witchcraft, though wondering if they still really exist because I have never found a reference to them online. I was their IT person, learned and used Moodle, and a few other technologies.</w:t>
      </w:r>
    </w:p>
    <w:p w14:paraId="483C122E" w14:textId="3033264A" w:rsidR="00EA153C" w:rsidRDefault="00EA153C" w:rsidP="00F443F3">
      <w:pPr>
        <w:pStyle w:val="ListParagraph"/>
        <w:numPr>
          <w:ilvl w:val="0"/>
          <w:numId w:val="16"/>
        </w:numPr>
      </w:pPr>
      <w:r>
        <w:t xml:space="preserve">I remember complaining about not shooting the messenger, I was always the messenger when I younger. I had heard about sons and </w:t>
      </w:r>
      <w:proofErr w:type="spellStart"/>
      <w:r>
        <w:t>daughers</w:t>
      </w:r>
      <w:proofErr w:type="spellEnd"/>
      <w:r>
        <w:t xml:space="preserve"> of Hekate(</w:t>
      </w:r>
    </w:p>
    <w:p w14:paraId="74D1FE57" w14:textId="7A380331" w:rsidR="00412889" w:rsidRDefault="00412889" w:rsidP="00F443F3">
      <w:pPr>
        <w:pStyle w:val="ListParagraph"/>
        <w:numPr>
          <w:ilvl w:val="0"/>
          <w:numId w:val="16"/>
        </w:numPr>
      </w:pPr>
      <w:r>
        <w:t>Doing my medicine cards, Squirrel(Preparation/Resourcefulness), Ant, Skunk</w:t>
      </w:r>
    </w:p>
    <w:p w14:paraId="7B73C21D" w14:textId="3C0F3F81" w:rsidR="00F443F3" w:rsidRDefault="00F443F3" w:rsidP="00F443F3">
      <w:pPr>
        <w:pStyle w:val="ListParagraph"/>
        <w:numPr>
          <w:ilvl w:val="0"/>
          <w:numId w:val="16"/>
        </w:numPr>
      </w:pPr>
      <w:r>
        <w:t>Creating Dream Magic, Still working on being more defined but I would rather leave it as a mystery</w:t>
      </w:r>
    </w:p>
    <w:p w14:paraId="284D2ADF" w14:textId="525D2936" w:rsidR="00F443F3" w:rsidRDefault="00F443F3" w:rsidP="00F443F3">
      <w:pPr>
        <w:pStyle w:val="ListParagraph"/>
        <w:numPr>
          <w:ilvl w:val="0"/>
          <w:numId w:val="16"/>
        </w:numPr>
      </w:pPr>
      <w:r>
        <w:t>Knowing I was a dragon, Knowing I was a Satyr</w:t>
      </w:r>
    </w:p>
    <w:p w14:paraId="19797AB1" w14:textId="1A5C92FB" w:rsidR="00F443F3" w:rsidRDefault="00744537" w:rsidP="00F443F3">
      <w:pPr>
        <w:pStyle w:val="ListParagraph"/>
        <w:numPr>
          <w:ilvl w:val="0"/>
          <w:numId w:val="16"/>
        </w:numPr>
      </w:pPr>
      <w:r>
        <w:lastRenderedPageBreak/>
        <w:t xml:space="preserve">Having my magic bound/taken away multiple times throughout my practice and </w:t>
      </w:r>
      <w:proofErr w:type="spellStart"/>
      <w:r>
        <w:t>cominbg</w:t>
      </w:r>
      <w:proofErr w:type="spellEnd"/>
      <w:r>
        <w:t xml:space="preserve"> back. </w:t>
      </w:r>
    </w:p>
    <w:p w14:paraId="6DA04D3C" w14:textId="1EC8B040" w:rsidR="00744537" w:rsidRDefault="00744537" w:rsidP="00F443F3">
      <w:pPr>
        <w:pStyle w:val="ListParagraph"/>
        <w:numPr>
          <w:ilvl w:val="0"/>
          <w:numId w:val="16"/>
        </w:numPr>
      </w:pPr>
      <w:r>
        <w:t xml:space="preserve">Having </w:t>
      </w:r>
      <w:proofErr w:type="spellStart"/>
      <w:r>
        <w:t>Ecorin’s</w:t>
      </w:r>
      <w:proofErr w:type="spellEnd"/>
      <w:r>
        <w:t xml:space="preserve"> friends have their magic taken, when he was no longer friends.</w:t>
      </w:r>
    </w:p>
    <w:p w14:paraId="68DC2AED" w14:textId="73673BF1" w:rsidR="00744537" w:rsidRDefault="00744537" w:rsidP="00F443F3">
      <w:pPr>
        <w:pStyle w:val="ListParagraph"/>
        <w:numPr>
          <w:ilvl w:val="0"/>
          <w:numId w:val="16"/>
        </w:numPr>
      </w:pPr>
      <w:r>
        <w:t xml:space="preserve">Having him tell me about </w:t>
      </w:r>
    </w:p>
    <w:p w14:paraId="20AD7A90" w14:textId="3D3B5C70" w:rsidR="00407D85" w:rsidRDefault="00407D85" w:rsidP="00407D85">
      <w:pPr>
        <w:pStyle w:val="ListParagraph"/>
        <w:numPr>
          <w:ilvl w:val="0"/>
          <w:numId w:val="16"/>
        </w:numPr>
      </w:pPr>
      <w:r>
        <w:t>Explaining who I was that I had ended eternity in a previous existence. In the shower.</w:t>
      </w:r>
    </w:p>
    <w:p w14:paraId="67948A66" w14:textId="4B964ACF" w:rsidR="00407D85" w:rsidRDefault="00407D85" w:rsidP="00407D85">
      <w:pPr>
        <w:pStyle w:val="ListParagraph"/>
        <w:numPr>
          <w:ilvl w:val="0"/>
          <w:numId w:val="16"/>
        </w:numPr>
      </w:pPr>
      <w:r>
        <w:t>Explaining to me how to cleanse a house with doing dishes</w:t>
      </w:r>
    </w:p>
    <w:p w14:paraId="5A1D5D37" w14:textId="5AEA0F8D" w:rsidR="00407D85" w:rsidRDefault="00407D85" w:rsidP="00407D85">
      <w:pPr>
        <w:pStyle w:val="ListParagraph"/>
        <w:numPr>
          <w:ilvl w:val="0"/>
          <w:numId w:val="16"/>
        </w:numPr>
      </w:pPr>
      <w:r>
        <w:t xml:space="preserve">Explaining Fae Traditions, About the wild, the divine, and the infernal. The connection and the journey between. </w:t>
      </w:r>
    </w:p>
    <w:p w14:paraId="613770D8" w14:textId="0B3FBABF" w:rsidR="00407D85" w:rsidRDefault="00407D85" w:rsidP="00407D85">
      <w:pPr>
        <w:pStyle w:val="ListParagraph"/>
        <w:numPr>
          <w:ilvl w:val="0"/>
          <w:numId w:val="16"/>
        </w:numPr>
      </w:pPr>
      <w:r>
        <w:t xml:space="preserve">Speaking to me about Lucifer, the blue flame, </w:t>
      </w:r>
    </w:p>
    <w:p w14:paraId="443332E3" w14:textId="7F5B8FFA" w:rsidR="00407D85" w:rsidRDefault="00407D85" w:rsidP="00407D85">
      <w:pPr>
        <w:pStyle w:val="ListParagraph"/>
        <w:numPr>
          <w:ilvl w:val="0"/>
          <w:numId w:val="16"/>
        </w:numPr>
      </w:pPr>
      <w:r>
        <w:t xml:space="preserve">Phoenix and Dragon, I knew I was dragon. </w:t>
      </w:r>
    </w:p>
    <w:p w14:paraId="40FF2B50" w14:textId="3A9BCF6F" w:rsidR="00407D85" w:rsidRDefault="00407D85" w:rsidP="00407D85">
      <w:pPr>
        <w:pStyle w:val="ListParagraph"/>
        <w:numPr>
          <w:ilvl w:val="0"/>
          <w:numId w:val="16"/>
        </w:numPr>
      </w:pPr>
      <w:proofErr w:type="spellStart"/>
      <w:r>
        <w:t>Ecorin</w:t>
      </w:r>
      <w:proofErr w:type="spellEnd"/>
      <w:r>
        <w:t xml:space="preserve"> tried to turn me in to multiple gods, possibly some without my knowledge. All were removed yet I kept their gifts</w:t>
      </w:r>
    </w:p>
    <w:p w14:paraId="525C8FCD" w14:textId="4AB70D7C" w:rsidR="00407D85" w:rsidRDefault="00407D85" w:rsidP="00407D85">
      <w:pPr>
        <w:pStyle w:val="ListParagraph"/>
        <w:numPr>
          <w:ilvl w:val="0"/>
          <w:numId w:val="16"/>
        </w:numPr>
      </w:pPr>
      <w:r>
        <w:t>Creating Tech Magic that allowed the use of electronics without worrying about shielding.</w:t>
      </w:r>
    </w:p>
    <w:p w14:paraId="20B0479B" w14:textId="1F4A1C80" w:rsidR="00407D85" w:rsidRDefault="00407D85" w:rsidP="00407D85">
      <w:pPr>
        <w:pStyle w:val="ListParagraph"/>
        <w:numPr>
          <w:ilvl w:val="0"/>
          <w:numId w:val="16"/>
        </w:numPr>
      </w:pPr>
      <w:r>
        <w:t>Creating a Blessing unknowingly that allowed me to work through any computer problem.</w:t>
      </w:r>
    </w:p>
    <w:p w14:paraId="5ED20CEE" w14:textId="7E156667" w:rsidR="00407D85" w:rsidRDefault="00407D85" w:rsidP="00407D85">
      <w:pPr>
        <w:pStyle w:val="ListParagraph"/>
        <w:numPr>
          <w:ilvl w:val="0"/>
          <w:numId w:val="16"/>
        </w:numPr>
      </w:pPr>
      <w:r>
        <w:t>Creating a blessing that prevented me from being hacked until recently(need to look at reclaiming that if it was lost or finding it again.</w:t>
      </w:r>
    </w:p>
    <w:p w14:paraId="13B49B93" w14:textId="07741A18" w:rsidR="00407D85" w:rsidRDefault="00407D85" w:rsidP="00407D85">
      <w:pPr>
        <w:pStyle w:val="ListParagraph"/>
        <w:numPr>
          <w:ilvl w:val="0"/>
          <w:numId w:val="16"/>
        </w:numPr>
      </w:pPr>
      <w:r>
        <w:t>Creating a blessing/technique to have an easy route with dealing with Mercury Retrograde(</w:t>
      </w:r>
      <w:proofErr w:type="spellStart"/>
      <w:r>
        <w:t>Hint:It</w:t>
      </w:r>
      <w:proofErr w:type="spellEnd"/>
      <w:r>
        <w:t xml:space="preserve"> involved maintain a source of energy that was similar or same as mercury within me)</w:t>
      </w:r>
    </w:p>
    <w:p w14:paraId="52ADD551" w14:textId="19B48A0B" w:rsidR="00407D85" w:rsidRDefault="00407D85" w:rsidP="00407D85">
      <w:pPr>
        <w:pStyle w:val="ListParagraph"/>
        <w:numPr>
          <w:ilvl w:val="0"/>
          <w:numId w:val="16"/>
        </w:numPr>
      </w:pPr>
      <w:r>
        <w:t>People talking to me about magical beings registration</w:t>
      </w:r>
    </w:p>
    <w:p w14:paraId="0021F7A4" w14:textId="5C428651" w:rsidR="00407D85" w:rsidRDefault="00407D85" w:rsidP="00407D85">
      <w:pPr>
        <w:pStyle w:val="ListParagraph"/>
        <w:numPr>
          <w:ilvl w:val="0"/>
          <w:numId w:val="16"/>
        </w:numPr>
      </w:pPr>
      <w:r>
        <w:t xml:space="preserve">Dealing with multiple sons and possibly daughters of </w:t>
      </w:r>
      <w:r w:rsidR="00FF1F0F">
        <w:t>Hekate</w:t>
      </w:r>
      <w:r w:rsidR="009A1F77">
        <w:t xml:space="preserve">, Trevor Jones, and Daniel. </w:t>
      </w:r>
    </w:p>
    <w:p w14:paraId="30C2574A" w14:textId="2BDCAC58" w:rsidR="009A1F77" w:rsidRDefault="009A1F77" w:rsidP="00407D85">
      <w:pPr>
        <w:pStyle w:val="ListParagraph"/>
        <w:numPr>
          <w:ilvl w:val="0"/>
          <w:numId w:val="16"/>
        </w:numPr>
      </w:pPr>
      <w:proofErr w:type="spellStart"/>
      <w:r>
        <w:t>Ecorin</w:t>
      </w:r>
      <w:proofErr w:type="spellEnd"/>
      <w:r>
        <w:t xml:space="preserve"> being denied being </w:t>
      </w:r>
      <w:proofErr w:type="spellStart"/>
      <w:r>
        <w:t>intiated</w:t>
      </w:r>
      <w:proofErr w:type="spellEnd"/>
      <w:r>
        <w:t xml:space="preserve"> in to a Welsh Fae Coven in Rio Grande</w:t>
      </w:r>
    </w:p>
    <w:p w14:paraId="08584BDD" w14:textId="20C3CD23" w:rsidR="004D4AA5" w:rsidRDefault="004D4AA5" w:rsidP="00407D85">
      <w:pPr>
        <w:pStyle w:val="ListParagraph"/>
        <w:numPr>
          <w:ilvl w:val="0"/>
          <w:numId w:val="16"/>
        </w:numPr>
      </w:pPr>
      <w:r>
        <w:t>Fearing a warrior path at my younger age, being pushed away almost</w:t>
      </w:r>
    </w:p>
    <w:p w14:paraId="5AC44CFB" w14:textId="0715F524" w:rsidR="004D4AA5" w:rsidRDefault="00744537" w:rsidP="00407D85">
      <w:pPr>
        <w:pStyle w:val="ListParagraph"/>
        <w:numPr>
          <w:ilvl w:val="0"/>
          <w:numId w:val="16"/>
        </w:numPr>
      </w:pPr>
      <w:r>
        <w:t xml:space="preserve">Rapheal telling me he has about 200+ personalities in him, being able to cause sensation in him when were under the influence of K, all while he was unable to do so to me. Being able to find him in his mind. The Phoenix(at the time his mother Sonya Ribot speaking through him and erasing his memories) and to me Dragon(Dragon not erasing my memories). Conversations about magic, dream magic, and her explaining how flow works, realizing this was what </w:t>
      </w:r>
      <w:proofErr w:type="spellStart"/>
      <w:r>
        <w:t>Ecorin</w:t>
      </w:r>
      <w:proofErr w:type="spellEnd"/>
      <w:r>
        <w:t xml:space="preserve"> told me was Spell Binding later. </w:t>
      </w:r>
    </w:p>
    <w:p w14:paraId="29760366" w14:textId="45CADF86" w:rsidR="009A1F77" w:rsidRDefault="009A1F77" w:rsidP="00407D85">
      <w:pPr>
        <w:pStyle w:val="ListParagraph"/>
        <w:numPr>
          <w:ilvl w:val="0"/>
          <w:numId w:val="16"/>
        </w:numPr>
      </w:pPr>
      <w:r>
        <w:t xml:space="preserve">A spell in my </w:t>
      </w:r>
      <w:proofErr w:type="spellStart"/>
      <w:r>
        <w:t>highshcool</w:t>
      </w:r>
      <w:proofErr w:type="spellEnd"/>
      <w:r>
        <w:t xml:space="preserve"> Junior year, on a full moon did it once this past year. Moon grow cold Moon Grow Dark.</w:t>
      </w:r>
    </w:p>
    <w:p w14:paraId="4BDBDE0F" w14:textId="088592B6" w:rsidR="009A1F77" w:rsidRDefault="00BF7E11" w:rsidP="00407D85">
      <w:pPr>
        <w:pStyle w:val="ListParagraph"/>
        <w:numPr>
          <w:ilvl w:val="0"/>
          <w:numId w:val="16"/>
        </w:numPr>
      </w:pPr>
      <w:r>
        <w:t xml:space="preserve">Describe </w:t>
      </w:r>
      <w:proofErr w:type="spellStart"/>
      <w:r>
        <w:t>Posession</w:t>
      </w:r>
      <w:proofErr w:type="spellEnd"/>
      <w:r>
        <w:t xml:space="preserve"> attempt at Ben’s House.</w:t>
      </w:r>
    </w:p>
    <w:p w14:paraId="242EA58C" w14:textId="37253F5E" w:rsidR="00BF7E11" w:rsidRDefault="00BF7E11" w:rsidP="00407D85">
      <w:pPr>
        <w:pStyle w:val="ListParagraph"/>
        <w:numPr>
          <w:ilvl w:val="0"/>
          <w:numId w:val="16"/>
        </w:numPr>
      </w:pPr>
      <w:r>
        <w:t>Describe what I heard 13% in the hospital, describe talking to my mom via one sided telepathy or phone call. I heard her talking to nurses.</w:t>
      </w:r>
    </w:p>
    <w:p w14:paraId="3FFAA84C" w14:textId="467A2E7F" w:rsidR="00BF7E11" w:rsidRDefault="00BF7E11" w:rsidP="00407D85">
      <w:pPr>
        <w:pStyle w:val="ListParagraph"/>
        <w:numPr>
          <w:ilvl w:val="0"/>
          <w:numId w:val="16"/>
        </w:numPr>
      </w:pPr>
      <w:r>
        <w:t xml:space="preserve">Describe The week before where I had a strong edible, and got stuck for a brief period of time while on smoking weed in Resident Evil 5. Describe the week after when I saw point 0(No new routes(some call it existences)). All Black in my minds </w:t>
      </w:r>
      <w:r>
        <w:lastRenderedPageBreak/>
        <w:t xml:space="preserve">eye, saw a white ring, seen it a few times on weed always able to pull myself out by remaining calm and closing my eyes and increasing my breathing, and slowing my heart rate, sitting down in the couch. </w:t>
      </w:r>
    </w:p>
    <w:p w14:paraId="4E95F75C" w14:textId="6D70BD6B" w:rsidR="00FF1F0F" w:rsidRDefault="00FF1F0F" w:rsidP="00407D85">
      <w:pPr>
        <w:pStyle w:val="ListParagraph"/>
        <w:numPr>
          <w:ilvl w:val="0"/>
          <w:numId w:val="16"/>
        </w:numPr>
      </w:pPr>
      <w:r>
        <w:t xml:space="preserve">First teacher’s name was Jason Curly he was in the UK at the time, 4189358 that was my ICQ # at the time. I learned lightwork from him, I called him once maybe twice(I forget about the second time). He told me he was celebrating Christmas at the time and that for dinner he was having port and still. I believe he mentioned black pudding. </w:t>
      </w:r>
    </w:p>
    <w:p w14:paraId="6F7B1A98" w14:textId="0D670929" w:rsidR="00FF1F0F" w:rsidRDefault="00F443F3" w:rsidP="00407D85">
      <w:pPr>
        <w:pStyle w:val="ListParagraph"/>
        <w:numPr>
          <w:ilvl w:val="0"/>
          <w:numId w:val="16"/>
        </w:numPr>
      </w:pPr>
      <w:r>
        <w:t xml:space="preserve">Lightwork involves the use of pure unadulterated white light, the light itself is only to be directed to a specific area no additional intention is to be put on it. Ultimately I am now thinking that the difference between what most people talk about and white vs black magic is the one involves intent and the other involves allowing a higher power to direct the action. </w:t>
      </w:r>
    </w:p>
    <w:p w14:paraId="0A0A88A5" w14:textId="62E637C5" w:rsidR="00F443F3" w:rsidRDefault="00F443F3" w:rsidP="00407D85">
      <w:pPr>
        <w:pStyle w:val="ListParagraph"/>
        <w:numPr>
          <w:ilvl w:val="0"/>
          <w:numId w:val="16"/>
        </w:numPr>
      </w:pPr>
      <w:r>
        <w:t xml:space="preserve">One of the first times I ever practiced anything magical was at Boys </w:t>
      </w:r>
      <w:proofErr w:type="spellStart"/>
      <w:r>
        <w:t>Bragade</w:t>
      </w:r>
      <w:proofErr w:type="spellEnd"/>
      <w:r>
        <w:t xml:space="preserve"> and was able to ground myself physically so I became unable to be lifted. Otherwise I was young enough </w:t>
      </w:r>
    </w:p>
    <w:p w14:paraId="4403766A" w14:textId="2335CB5C" w:rsidR="00F443F3" w:rsidRDefault="00F443F3" w:rsidP="00F443F3">
      <w:pPr>
        <w:pStyle w:val="ListParagraph"/>
        <w:numPr>
          <w:ilvl w:val="0"/>
          <w:numId w:val="16"/>
        </w:numPr>
      </w:pPr>
      <w:r>
        <w:t xml:space="preserve">The first memory I have may be either my </w:t>
      </w:r>
      <w:proofErr w:type="spellStart"/>
      <w:r>
        <w:t>circumsion</w:t>
      </w:r>
      <w:proofErr w:type="spellEnd"/>
      <w:r>
        <w:t>, or a spinal tap. The memory is me laying on a cold metal table restrained(possibly) and feeling an incredibly sharp shooting pain from below. The memory ends there.</w:t>
      </w:r>
    </w:p>
    <w:p w14:paraId="360F18AC" w14:textId="2D0FD152" w:rsidR="00F443F3" w:rsidRDefault="00F443F3" w:rsidP="00F443F3">
      <w:pPr>
        <w:pStyle w:val="ListParagraph"/>
        <w:numPr>
          <w:ilvl w:val="0"/>
          <w:numId w:val="16"/>
        </w:numPr>
      </w:pPr>
      <w:r>
        <w:t>I remember getting yelled for talking in 4</w:t>
      </w:r>
      <w:r w:rsidRPr="00F443F3">
        <w:rPr>
          <w:vertAlign w:val="superscript"/>
        </w:rPr>
        <w:t>th</w:t>
      </w:r>
      <w:r>
        <w:t xml:space="preserve"> grade the entire class, when all I was doing was moving my mouth. I was in the back of the class.</w:t>
      </w:r>
    </w:p>
    <w:p w14:paraId="5F119743" w14:textId="29FA7F6A" w:rsidR="009A1F77" w:rsidRDefault="009A1F77" w:rsidP="009A1F77">
      <w:pPr>
        <w:pStyle w:val="ListParagraph"/>
        <w:numPr>
          <w:ilvl w:val="0"/>
          <w:numId w:val="16"/>
        </w:numPr>
      </w:pPr>
      <w:r>
        <w:t xml:space="preserve">I started practicing magic, at 16 my former teacher’s name at the time was </w:t>
      </w:r>
      <w:proofErr w:type="spellStart"/>
      <w:r>
        <w:t>Ecorin</w:t>
      </w:r>
      <w:proofErr w:type="spellEnd"/>
      <w:r>
        <w:t xml:space="preserve">. I look back and realize that I had a lot of experiences, these experiences I felt were normal. Starting with dealing possessions as a kid, this was before I was even 18. My teacher at the time was possessed multiple times, the first time was a bout of suicide he was in the Barnegat motel at the time. This would happen at least once where he would be suicidal and I would need to talk to him all night to talk him through this. I learned quickly that either talking about who they are/were or physical stimulation usually </w:t>
      </w:r>
      <w:r w:rsidR="009E6964">
        <w:t>adverse (</w:t>
      </w:r>
      <w:r>
        <w:t xml:space="preserve">PAIN) would cure possession. I described this to Nadine my Substance </w:t>
      </w:r>
      <w:r w:rsidR="009E6964">
        <w:t>councilor (</w:t>
      </w:r>
      <w:r>
        <w:t xml:space="preserve">around 12/7/23), unlike a catholic exorcism which involves shredding the soul of any entity inside and giving it up to god to fix. This is the kindest way but may not always save the soul of the being inside. When I say soul I mean </w:t>
      </w:r>
      <w:r w:rsidR="009E6964">
        <w:t>essence (</w:t>
      </w:r>
      <w:r>
        <w:t>not what is typically called a soul). During my experiences when at the time teacher was down in Rio Grande.</w:t>
      </w:r>
    </w:p>
    <w:p w14:paraId="2902B1D1" w14:textId="1C43EBED" w:rsidR="003A65E5" w:rsidRDefault="003A65E5" w:rsidP="003A65E5">
      <w:pPr>
        <w:pStyle w:val="ListParagraph"/>
        <w:numPr>
          <w:ilvl w:val="0"/>
          <w:numId w:val="16"/>
        </w:numPr>
      </w:pPr>
      <w:proofErr w:type="spellStart"/>
      <w:r>
        <w:t>Synathsia</w:t>
      </w:r>
      <w:proofErr w:type="spellEnd"/>
      <w:r>
        <w:t xml:space="preserve"> all my life, and learning about it on 20/20 as a kid or maybe Dateline</w:t>
      </w:r>
    </w:p>
    <w:p w14:paraId="50FC1C0B" w14:textId="226BC87F" w:rsidR="003A65E5" w:rsidRDefault="003A65E5" w:rsidP="003A65E5">
      <w:pPr>
        <w:pStyle w:val="ListParagraph"/>
        <w:numPr>
          <w:ilvl w:val="0"/>
          <w:numId w:val="16"/>
        </w:numPr>
      </w:pPr>
      <w:proofErr w:type="spellStart"/>
      <w:r>
        <w:t>PreHIV</w:t>
      </w:r>
      <w:proofErr w:type="spellEnd"/>
      <w:r>
        <w:t xml:space="preserve"> 2004 @ Lowes Going to Mt Shasta</w:t>
      </w:r>
    </w:p>
    <w:p w14:paraId="175BEC7F" w14:textId="0F5A92CB" w:rsidR="009E6964" w:rsidRDefault="009E6964" w:rsidP="003A65E5">
      <w:pPr>
        <w:pStyle w:val="ListParagraph"/>
        <w:numPr>
          <w:ilvl w:val="0"/>
          <w:numId w:val="16"/>
        </w:numPr>
      </w:pPr>
      <w:proofErr w:type="spellStart"/>
      <w:r>
        <w:t>Ms</w:t>
      </w:r>
      <w:proofErr w:type="spellEnd"/>
      <w:r>
        <w:t xml:space="preserve"> Nancy Stephens Class Freshman or Sophomore? Assume Sophomore.</w:t>
      </w:r>
    </w:p>
    <w:p w14:paraId="3B1AB78D" w14:textId="38860109" w:rsidR="009E6964" w:rsidRPr="009E6964" w:rsidRDefault="009E6964" w:rsidP="003A65E5">
      <w:pPr>
        <w:pStyle w:val="ListParagraph"/>
        <w:numPr>
          <w:ilvl w:val="0"/>
          <w:numId w:val="16"/>
        </w:numPr>
      </w:pPr>
      <w:r>
        <w:rPr>
          <w:rFonts w:ascii="Roboto" w:hAnsi="Roboto"/>
          <w:sz w:val="21"/>
          <w:szCs w:val="21"/>
        </w:rPr>
        <w:t xml:space="preserve">CADUCEUS  Someone telling me and </w:t>
      </w:r>
      <w:proofErr w:type="spellStart"/>
      <w:r>
        <w:rPr>
          <w:rFonts w:ascii="Roboto" w:hAnsi="Roboto"/>
          <w:sz w:val="21"/>
          <w:szCs w:val="21"/>
        </w:rPr>
        <w:t>Ecorin</w:t>
      </w:r>
      <w:proofErr w:type="spellEnd"/>
      <w:r>
        <w:rPr>
          <w:rFonts w:ascii="Roboto" w:hAnsi="Roboto"/>
          <w:sz w:val="21"/>
          <w:szCs w:val="21"/>
        </w:rPr>
        <w:t xml:space="preserve"> about a dream, where they were communicating to someone through putting on a show. How she was performing for them and changing her mask.</w:t>
      </w:r>
    </w:p>
    <w:p w14:paraId="5DFD3559" w14:textId="672CEC3D" w:rsidR="009E6964" w:rsidRPr="009E6964" w:rsidRDefault="009E6964" w:rsidP="003A65E5">
      <w:pPr>
        <w:pStyle w:val="ListParagraph"/>
        <w:numPr>
          <w:ilvl w:val="0"/>
          <w:numId w:val="16"/>
        </w:numPr>
      </w:pPr>
      <w:r>
        <w:rPr>
          <w:rFonts w:ascii="Roboto" w:hAnsi="Roboto"/>
          <w:sz w:val="21"/>
          <w:szCs w:val="21"/>
        </w:rPr>
        <w:t xml:space="preserve">97/98 A dream about being chased around the house around Halloween, by a demon I never saw. I got exhausted and couldn’t keep going all it did was try to suck my soul </w:t>
      </w:r>
      <w:r>
        <w:rPr>
          <w:rFonts w:ascii="Roboto" w:hAnsi="Roboto"/>
          <w:sz w:val="21"/>
          <w:szCs w:val="21"/>
        </w:rPr>
        <w:lastRenderedPageBreak/>
        <w:t>out, nothing major happened after. This dream reoccurred again the following year, with the sentiment of fuck it not wasting my time. Allowed and it turned a bit sexual. Nothing else seemed to occur.</w:t>
      </w:r>
    </w:p>
    <w:p w14:paraId="78674AD7" w14:textId="03AB1DE9" w:rsidR="009E6964" w:rsidRPr="009E6964" w:rsidRDefault="009E6964" w:rsidP="003A65E5">
      <w:pPr>
        <w:pStyle w:val="ListParagraph"/>
        <w:numPr>
          <w:ilvl w:val="0"/>
          <w:numId w:val="16"/>
        </w:numPr>
      </w:pPr>
      <w:r>
        <w:rPr>
          <w:rFonts w:ascii="Roboto" w:hAnsi="Roboto"/>
          <w:sz w:val="21"/>
          <w:szCs w:val="21"/>
        </w:rPr>
        <w:t xml:space="preserve">Rapheal Ribot was the first person I thought I could trust that was magical in the longest while since </w:t>
      </w:r>
      <w:proofErr w:type="spellStart"/>
      <w:r>
        <w:rPr>
          <w:rFonts w:ascii="Roboto" w:hAnsi="Roboto"/>
          <w:sz w:val="21"/>
          <w:szCs w:val="21"/>
        </w:rPr>
        <w:t>Ecorin</w:t>
      </w:r>
      <w:proofErr w:type="spellEnd"/>
    </w:p>
    <w:p w14:paraId="65CB3F79" w14:textId="6837F7A3" w:rsidR="009E6964" w:rsidRPr="009E6964" w:rsidRDefault="009E6964" w:rsidP="003A65E5">
      <w:pPr>
        <w:pStyle w:val="ListParagraph"/>
        <w:numPr>
          <w:ilvl w:val="0"/>
          <w:numId w:val="16"/>
        </w:numPr>
      </w:pPr>
      <w:r>
        <w:rPr>
          <w:rFonts w:ascii="Roboto" w:hAnsi="Roboto"/>
          <w:sz w:val="21"/>
          <w:szCs w:val="21"/>
        </w:rPr>
        <w:t>My magic was sealed away from(didn’t last long)</w:t>
      </w:r>
    </w:p>
    <w:p w14:paraId="72FEB040" w14:textId="2153D3C1" w:rsidR="009E6964" w:rsidRPr="00B526C7" w:rsidRDefault="009E6964" w:rsidP="003A65E5">
      <w:pPr>
        <w:pStyle w:val="ListParagraph"/>
        <w:numPr>
          <w:ilvl w:val="0"/>
          <w:numId w:val="16"/>
        </w:numPr>
      </w:pPr>
      <w:r>
        <w:rPr>
          <w:rFonts w:ascii="Roboto" w:hAnsi="Roboto"/>
          <w:sz w:val="21"/>
          <w:szCs w:val="21"/>
        </w:rPr>
        <w:t xml:space="preserve">Seeing/Feeling his light go out, in </w:t>
      </w:r>
      <w:proofErr w:type="spellStart"/>
      <w:r>
        <w:rPr>
          <w:rFonts w:ascii="Roboto" w:hAnsi="Roboto"/>
          <w:sz w:val="21"/>
          <w:szCs w:val="21"/>
        </w:rPr>
        <w:t>may</w:t>
      </w:r>
      <w:proofErr w:type="spellEnd"/>
      <w:r>
        <w:rPr>
          <w:rFonts w:ascii="Roboto" w:hAnsi="Roboto"/>
          <w:sz w:val="21"/>
          <w:szCs w:val="21"/>
        </w:rPr>
        <w:t xml:space="preserve"> 2018 due to meth usage. Telling him I would not let you hide this is not the right way. He said I will see you in 3 weeks, I managed to get him to try that route. He later told me that was around the week panda used a surprise forced IM Injections of Ketamine. He said it took him a minute the first time</w:t>
      </w:r>
      <w:r w:rsidR="00B526C7">
        <w:rPr>
          <w:rFonts w:ascii="Roboto" w:hAnsi="Roboto"/>
          <w:sz w:val="21"/>
          <w:szCs w:val="21"/>
        </w:rPr>
        <w:t xml:space="preserve"> but he was able to figure out the space. The second time Panda did it against his will and by surprise. He was doing this </w:t>
      </w:r>
    </w:p>
    <w:p w14:paraId="242B813C" w14:textId="1D96D6A1" w:rsidR="00B526C7" w:rsidRPr="00B526C7" w:rsidRDefault="00B526C7" w:rsidP="003A65E5">
      <w:pPr>
        <w:pStyle w:val="ListParagraph"/>
        <w:numPr>
          <w:ilvl w:val="0"/>
          <w:numId w:val="16"/>
        </w:numPr>
      </w:pPr>
      <w:r>
        <w:rPr>
          <w:rFonts w:ascii="Roboto" w:hAnsi="Roboto"/>
          <w:sz w:val="21"/>
          <w:szCs w:val="21"/>
        </w:rPr>
        <w:t>Connection to the song Things I’ve Seen(Spook), Kharma Hotel(later), Writing the Ronga(Jullie Collier)</w:t>
      </w:r>
    </w:p>
    <w:p w14:paraId="34F0CD1F" w14:textId="117606AF" w:rsidR="00B526C7" w:rsidRPr="00B526C7" w:rsidRDefault="00B526C7" w:rsidP="003A65E5">
      <w:pPr>
        <w:pStyle w:val="ListParagraph"/>
        <w:numPr>
          <w:ilvl w:val="0"/>
          <w:numId w:val="16"/>
        </w:numPr>
      </w:pPr>
      <w:r>
        <w:rPr>
          <w:rFonts w:ascii="Roboto" w:hAnsi="Roboto"/>
          <w:sz w:val="21"/>
          <w:szCs w:val="21"/>
        </w:rPr>
        <w:t xml:space="preserve">Finding Spell used to find a largely unknown in the US at the time NZ Folk Song about the Ronga </w:t>
      </w:r>
    </w:p>
    <w:p w14:paraId="1190925D" w14:textId="47B91A26" w:rsidR="00B526C7" w:rsidRPr="00B526C7" w:rsidRDefault="00B526C7" w:rsidP="003A65E5">
      <w:pPr>
        <w:pStyle w:val="ListParagraph"/>
        <w:numPr>
          <w:ilvl w:val="0"/>
          <w:numId w:val="16"/>
        </w:numPr>
      </w:pPr>
      <w:r>
        <w:rPr>
          <w:rFonts w:ascii="Roboto" w:hAnsi="Roboto"/>
          <w:sz w:val="21"/>
          <w:szCs w:val="21"/>
        </w:rPr>
        <w:t xml:space="preserve">Creating a space using dream magic that prevented my then Partner(Raz/Rafeal) from being seen, the phoenix(supposedly more likely his mother) telling me that it needed to be </w:t>
      </w:r>
      <w:proofErr w:type="spellStart"/>
      <w:r>
        <w:rPr>
          <w:rFonts w:ascii="Roboto" w:hAnsi="Roboto"/>
          <w:sz w:val="21"/>
          <w:szCs w:val="21"/>
        </w:rPr>
        <w:t>takendown</w:t>
      </w:r>
      <w:proofErr w:type="spellEnd"/>
      <w:r>
        <w:rPr>
          <w:rFonts w:ascii="Roboto" w:hAnsi="Roboto"/>
          <w:sz w:val="21"/>
          <w:szCs w:val="21"/>
        </w:rPr>
        <w:t xml:space="preserve"> it is causing too much and is being noticed by witches trying to get in.</w:t>
      </w:r>
    </w:p>
    <w:p w14:paraId="12169D14" w14:textId="705861D7" w:rsidR="00B526C7" w:rsidRPr="00366348" w:rsidRDefault="00B526C7" w:rsidP="003A65E5">
      <w:pPr>
        <w:pStyle w:val="ListParagraph"/>
        <w:numPr>
          <w:ilvl w:val="0"/>
          <w:numId w:val="16"/>
        </w:numPr>
      </w:pPr>
      <w:r>
        <w:rPr>
          <w:rFonts w:ascii="Roboto" w:hAnsi="Roboto"/>
          <w:sz w:val="21"/>
          <w:szCs w:val="21"/>
        </w:rPr>
        <w:t xml:space="preserve">Rapheal telling me his name is spelled Rapheal, not Rafeal, this was around 2022 Thanksgiving. </w:t>
      </w:r>
      <w:r w:rsidR="00366348">
        <w:rPr>
          <w:rFonts w:ascii="Roboto" w:hAnsi="Roboto"/>
          <w:sz w:val="21"/>
          <w:szCs w:val="21"/>
        </w:rPr>
        <w:t>I had called him Rafeal when I first met him as that is what he told me his name was(weirdly enough he complained that white people don’t know how to pronounce it). I called him Raz because that is what he was known at in the club scene.</w:t>
      </w:r>
    </w:p>
    <w:p w14:paraId="39F702DC" w14:textId="5C9B2821" w:rsidR="00137498" w:rsidRPr="00137498" w:rsidRDefault="00366348" w:rsidP="00137498">
      <w:pPr>
        <w:pStyle w:val="ListParagraph"/>
        <w:numPr>
          <w:ilvl w:val="0"/>
          <w:numId w:val="16"/>
        </w:numPr>
      </w:pPr>
      <w:r>
        <w:rPr>
          <w:rFonts w:ascii="Roboto" w:hAnsi="Roboto"/>
          <w:sz w:val="21"/>
          <w:szCs w:val="21"/>
        </w:rPr>
        <w:t xml:space="preserve">Jimmie Sprinkles while drunk(alcohol or GHB) and on </w:t>
      </w:r>
      <w:r w:rsidR="00137498">
        <w:rPr>
          <w:rFonts w:ascii="Roboto" w:hAnsi="Roboto"/>
          <w:sz w:val="21"/>
          <w:szCs w:val="21"/>
        </w:rPr>
        <w:t xml:space="preserve">K possibly possessed, saying I see you as my brother. I saw a lot of light coming off of him, bright unyielding. </w:t>
      </w:r>
    </w:p>
    <w:p w14:paraId="2E98A3C4" w14:textId="1F1A5D92" w:rsidR="00137498" w:rsidRPr="00137498" w:rsidRDefault="00137498" w:rsidP="00137498">
      <w:pPr>
        <w:pStyle w:val="ListParagraph"/>
        <w:numPr>
          <w:ilvl w:val="0"/>
          <w:numId w:val="16"/>
        </w:numPr>
      </w:pPr>
      <w:r>
        <w:rPr>
          <w:rFonts w:ascii="Roboto" w:hAnsi="Roboto"/>
          <w:sz w:val="21"/>
          <w:szCs w:val="21"/>
        </w:rPr>
        <w:t>Jimmie telling me when Rapheal is going on a guilt shame spiral, that it is best to walk away/not continue the conversation.</w:t>
      </w:r>
    </w:p>
    <w:p w14:paraId="61CD170A" w14:textId="35724CB8" w:rsidR="00137498" w:rsidRPr="00137498" w:rsidRDefault="00137498" w:rsidP="00137498">
      <w:pPr>
        <w:pStyle w:val="ListParagraph"/>
        <w:numPr>
          <w:ilvl w:val="0"/>
          <w:numId w:val="16"/>
        </w:numPr>
      </w:pPr>
      <w:r>
        <w:rPr>
          <w:rFonts w:ascii="Roboto" w:hAnsi="Roboto"/>
          <w:sz w:val="21"/>
          <w:szCs w:val="21"/>
        </w:rPr>
        <w:t xml:space="preserve">Rapheal telling me about Jimmie having a dream about a werewolf. </w:t>
      </w:r>
    </w:p>
    <w:p w14:paraId="031A3162" w14:textId="402E467B" w:rsidR="00137498" w:rsidRPr="00137498" w:rsidRDefault="00137498" w:rsidP="00137498">
      <w:pPr>
        <w:pStyle w:val="ListParagraph"/>
        <w:numPr>
          <w:ilvl w:val="0"/>
          <w:numId w:val="16"/>
        </w:numPr>
      </w:pPr>
      <w:r>
        <w:rPr>
          <w:rFonts w:ascii="Roboto" w:hAnsi="Roboto"/>
          <w:sz w:val="21"/>
          <w:szCs w:val="21"/>
        </w:rPr>
        <w:t>Rapheal telling me at the gym after a good workout where he helped provide feedback empathically and telepathically after me telling him to do it that way on my lifting</w:t>
      </w:r>
    </w:p>
    <w:p w14:paraId="61175106" w14:textId="1D172329" w:rsidR="00137498" w:rsidRPr="00137498" w:rsidRDefault="00137498" w:rsidP="00137498">
      <w:pPr>
        <w:pStyle w:val="ListParagraph"/>
        <w:numPr>
          <w:ilvl w:val="0"/>
          <w:numId w:val="16"/>
        </w:numPr>
      </w:pPr>
      <w:r>
        <w:rPr>
          <w:rFonts w:ascii="Roboto" w:hAnsi="Roboto"/>
          <w:sz w:val="21"/>
          <w:szCs w:val="21"/>
        </w:rPr>
        <w:t xml:space="preserve">The Vale was a separation between the mind body and spirit, and a disenchantment of the Fae within a human body. This was kinder to the Fae who were captured as it ended them </w:t>
      </w:r>
      <w:proofErr w:type="spellStart"/>
      <w:r>
        <w:rPr>
          <w:rFonts w:ascii="Roboto" w:hAnsi="Roboto"/>
          <w:sz w:val="21"/>
          <w:szCs w:val="21"/>
        </w:rPr>
        <w:t>permantly</w:t>
      </w:r>
      <w:proofErr w:type="spellEnd"/>
      <w:r>
        <w:rPr>
          <w:rFonts w:ascii="Roboto" w:hAnsi="Roboto"/>
          <w:sz w:val="21"/>
          <w:szCs w:val="21"/>
        </w:rPr>
        <w:t xml:space="preserve">, rather </w:t>
      </w:r>
      <w:proofErr w:type="spellStart"/>
      <w:r>
        <w:rPr>
          <w:rFonts w:ascii="Roboto" w:hAnsi="Roboto"/>
          <w:sz w:val="21"/>
          <w:szCs w:val="21"/>
        </w:rPr>
        <w:t>then</w:t>
      </w:r>
      <w:proofErr w:type="spellEnd"/>
      <w:r>
        <w:rPr>
          <w:rFonts w:ascii="Roboto" w:hAnsi="Roboto"/>
          <w:sz w:val="21"/>
          <w:szCs w:val="21"/>
        </w:rPr>
        <w:t xml:space="preserve"> eternity in servitude </w:t>
      </w:r>
    </w:p>
    <w:p w14:paraId="7F925CC6" w14:textId="7B47F8BB" w:rsidR="00137498" w:rsidRPr="00137498" w:rsidRDefault="00137498" w:rsidP="00137498">
      <w:pPr>
        <w:pStyle w:val="ListParagraph"/>
        <w:numPr>
          <w:ilvl w:val="0"/>
          <w:numId w:val="16"/>
        </w:numPr>
      </w:pPr>
      <w:r>
        <w:rPr>
          <w:rFonts w:ascii="Roboto" w:hAnsi="Roboto"/>
          <w:sz w:val="21"/>
          <w:szCs w:val="21"/>
        </w:rPr>
        <w:t>Eternal Survives in any and all existences, as long as they are eternal</w:t>
      </w:r>
    </w:p>
    <w:p w14:paraId="071AA395" w14:textId="42FB291E" w:rsidR="00137498" w:rsidRPr="00137498" w:rsidRDefault="00137498" w:rsidP="00137498">
      <w:pPr>
        <w:pStyle w:val="ListParagraph"/>
        <w:numPr>
          <w:ilvl w:val="0"/>
          <w:numId w:val="16"/>
        </w:numPr>
      </w:pPr>
      <w:r>
        <w:rPr>
          <w:rFonts w:ascii="Roboto" w:hAnsi="Roboto"/>
          <w:sz w:val="21"/>
          <w:szCs w:val="21"/>
        </w:rPr>
        <w:t>Mannon McCleer granted authority of the Vale.</w:t>
      </w:r>
    </w:p>
    <w:p w14:paraId="47F36AF0" w14:textId="33397580" w:rsidR="00137498" w:rsidRPr="002C4341" w:rsidRDefault="00137498" w:rsidP="00137498">
      <w:pPr>
        <w:pStyle w:val="ListParagraph"/>
        <w:numPr>
          <w:ilvl w:val="0"/>
          <w:numId w:val="16"/>
        </w:numPr>
      </w:pPr>
      <w:r>
        <w:rPr>
          <w:rFonts w:ascii="Roboto" w:hAnsi="Roboto"/>
          <w:sz w:val="21"/>
          <w:szCs w:val="21"/>
        </w:rPr>
        <w:t xml:space="preserve">I knew about Covid pre 99, My teacher Jason told me about Covid </w:t>
      </w:r>
    </w:p>
    <w:p w14:paraId="7379CD9D" w14:textId="02D30B8B" w:rsidR="002C4341" w:rsidRPr="00137498" w:rsidRDefault="002C4341" w:rsidP="00137498">
      <w:pPr>
        <w:pStyle w:val="ListParagraph"/>
        <w:numPr>
          <w:ilvl w:val="0"/>
          <w:numId w:val="16"/>
        </w:numPr>
      </w:pPr>
      <w:r>
        <w:rPr>
          <w:rFonts w:ascii="Roboto" w:hAnsi="Roboto"/>
          <w:sz w:val="21"/>
          <w:szCs w:val="21"/>
        </w:rPr>
        <w:t xml:space="preserve">Raziel &amp; I were not the best friends, but now I see him, as someone I can trust and we both can grow from each other. </w:t>
      </w:r>
    </w:p>
    <w:p w14:paraId="421B073E" w14:textId="0E8A3389" w:rsidR="00137498" w:rsidRPr="00137498" w:rsidRDefault="00137498" w:rsidP="00137498">
      <w:pPr>
        <w:pStyle w:val="ListParagraph"/>
        <w:numPr>
          <w:ilvl w:val="0"/>
          <w:numId w:val="16"/>
        </w:numPr>
      </w:pPr>
      <w:r>
        <w:rPr>
          <w:rFonts w:ascii="Roboto" w:hAnsi="Roboto"/>
          <w:sz w:val="21"/>
          <w:szCs w:val="21"/>
        </w:rPr>
        <w:t xml:space="preserve">I was able to remote project without </w:t>
      </w:r>
      <w:r w:rsidR="002C4341">
        <w:rPr>
          <w:rFonts w:ascii="Roboto" w:hAnsi="Roboto"/>
          <w:sz w:val="21"/>
          <w:szCs w:val="21"/>
        </w:rPr>
        <w:t>images (</w:t>
      </w:r>
      <w:r>
        <w:rPr>
          <w:rFonts w:ascii="Roboto" w:hAnsi="Roboto"/>
          <w:sz w:val="21"/>
          <w:szCs w:val="21"/>
        </w:rPr>
        <w:t>not astral project) in 97</w:t>
      </w:r>
    </w:p>
    <w:p w14:paraId="6BE981D6" w14:textId="3314D35A" w:rsidR="00137498" w:rsidRPr="002C4341" w:rsidRDefault="00137498" w:rsidP="00137498">
      <w:pPr>
        <w:pStyle w:val="ListParagraph"/>
        <w:numPr>
          <w:ilvl w:val="0"/>
          <w:numId w:val="16"/>
        </w:numPr>
      </w:pPr>
      <w:r>
        <w:rPr>
          <w:rFonts w:ascii="Roboto" w:hAnsi="Roboto"/>
          <w:sz w:val="21"/>
          <w:szCs w:val="21"/>
        </w:rPr>
        <w:lastRenderedPageBreak/>
        <w:t>0911 The Time Line stopped, I couldn’t se</w:t>
      </w:r>
      <w:r w:rsidR="002C4341">
        <w:rPr>
          <w:rFonts w:ascii="Roboto" w:hAnsi="Roboto"/>
          <w:sz w:val="21"/>
          <w:szCs w:val="21"/>
        </w:rPr>
        <w:t>e any options for 3 days, the only possible future that was likely was all out nuclear war (It read like an inflection point but I hear the words decision point).</w:t>
      </w:r>
    </w:p>
    <w:p w14:paraId="45035FDE" w14:textId="7A76E46C" w:rsidR="002C4341" w:rsidRPr="002C4341" w:rsidRDefault="002C4341" w:rsidP="00137498">
      <w:pPr>
        <w:pStyle w:val="ListParagraph"/>
        <w:numPr>
          <w:ilvl w:val="0"/>
          <w:numId w:val="16"/>
        </w:numPr>
      </w:pPr>
      <w:r>
        <w:rPr>
          <w:rFonts w:ascii="Roboto" w:hAnsi="Roboto"/>
          <w:sz w:val="21"/>
          <w:szCs w:val="21"/>
        </w:rPr>
        <w:t>Covid Hospital Voices, Heart Attack, Weed the week before</w:t>
      </w:r>
    </w:p>
    <w:p w14:paraId="51002CA5" w14:textId="0A3A6134" w:rsidR="002C4341" w:rsidRPr="002C4341" w:rsidRDefault="002C4341" w:rsidP="00137498">
      <w:pPr>
        <w:pStyle w:val="ListParagraph"/>
        <w:numPr>
          <w:ilvl w:val="0"/>
          <w:numId w:val="16"/>
        </w:numPr>
      </w:pPr>
      <w:r>
        <w:rPr>
          <w:rFonts w:ascii="Roboto" w:hAnsi="Roboto"/>
          <w:sz w:val="21"/>
          <w:szCs w:val="21"/>
        </w:rPr>
        <w:t xml:space="preserve">Desire to read the Manuscript, written by Sonya Ribot. Hidden under the bed. It would not be found by Rapheal until after her death. </w:t>
      </w:r>
    </w:p>
    <w:p w14:paraId="7CEA745C" w14:textId="51C5309E" w:rsidR="002C4341" w:rsidRDefault="002C4341" w:rsidP="00137498">
      <w:pPr>
        <w:pStyle w:val="ListParagraph"/>
        <w:numPr>
          <w:ilvl w:val="0"/>
          <w:numId w:val="16"/>
        </w:numPr>
      </w:pPr>
      <w:r>
        <w:rPr>
          <w:rFonts w:ascii="Roboto" w:hAnsi="Roboto"/>
          <w:sz w:val="21"/>
          <w:szCs w:val="21"/>
        </w:rPr>
        <w:t xml:space="preserve">Tsunami Song was able to rip thoughts out of people’s head used to take a lot more energy and concentration. </w:t>
      </w:r>
    </w:p>
    <w:sectPr w:rsidR="002C4341">
      <w:headerReference w:type="even" r:id="rId9"/>
      <w:headerReference w:type="default" r:id="rId10"/>
      <w:footerReference w:type="even" r:id="rId11"/>
      <w:footerReference w:type="default" r:id="rId12"/>
      <w:headerReference w:type="first" r:id="rId13"/>
      <w:footerReference w:type="first" r:id="rId1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8597A" w14:textId="77777777" w:rsidR="00063EB3" w:rsidRDefault="00063EB3" w:rsidP="00C6554A">
      <w:pPr>
        <w:spacing w:before="0" w:after="0" w:line="240" w:lineRule="auto"/>
      </w:pPr>
      <w:r>
        <w:separator/>
      </w:r>
    </w:p>
  </w:endnote>
  <w:endnote w:type="continuationSeparator" w:id="0">
    <w:p w14:paraId="5F714E6C" w14:textId="77777777" w:rsidR="00063EB3" w:rsidRDefault="00063EB3"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1A0A" w14:textId="77777777" w:rsidR="00510966" w:rsidRDefault="005109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2824E" w14:textId="77777777" w:rsidR="00582324"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09218" w14:textId="39C9EC65" w:rsidR="00510966" w:rsidRDefault="00510966">
    <w:pPr>
      <w:pStyle w:val="Footer"/>
    </w:pPr>
    <w:r>
      <w:t xml:space="preserve">I AFFIRM THAT THIS IS A TRUE ACCOUNT OF WHAT I HAVE BEEN THROUGH FROM THE PERSPECTIVE OF MY LENSE. THIS IS A TESTAMENT OF TRUTH(AS BEST AS I REMEMBER), AS A SIGN OF SELF LOVE FOR THE LIFE I CREATED FOR MYSELF. </w:t>
    </w:r>
    <w:r w:rsidR="00BF7E11">
      <w:pict w14:anchorId="265AA4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317.4pt;height:45pt">
          <v:imagedata r:id="rId1" o:title=""/>
          <o:lock v:ext="edit" ungrouping="t" rotation="t" cropping="t" verticies="t" text="t" grouping="t"/>
          <o:signatureline v:ext="edit" id="{ACC6C691-A297-4C58-841E-4B6B7BB73C56}" provid="{00000000-0000-0000-0000-000000000000}" issignatureline="t"/>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61312" w14:textId="77777777" w:rsidR="00063EB3" w:rsidRDefault="00063EB3" w:rsidP="00C6554A">
      <w:pPr>
        <w:spacing w:before="0" w:after="0" w:line="240" w:lineRule="auto"/>
      </w:pPr>
      <w:r>
        <w:separator/>
      </w:r>
    </w:p>
  </w:footnote>
  <w:footnote w:type="continuationSeparator" w:id="0">
    <w:p w14:paraId="509D91C3" w14:textId="77777777" w:rsidR="00063EB3" w:rsidRDefault="00063EB3"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2B294" w14:textId="77777777" w:rsidR="00510966" w:rsidRDefault="005109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A2116" w14:textId="77777777" w:rsidR="00510966" w:rsidRDefault="005109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D08BA" w14:textId="68F07CCF" w:rsidR="00510966" w:rsidRPr="00510966" w:rsidRDefault="00510966" w:rsidP="005109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4973807"/>
    <w:multiLevelType w:val="hybridMultilevel"/>
    <w:tmpl w:val="562A2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7852110">
    <w:abstractNumId w:val="9"/>
  </w:num>
  <w:num w:numId="2" w16cid:durableId="1346905059">
    <w:abstractNumId w:val="8"/>
  </w:num>
  <w:num w:numId="3" w16cid:durableId="879830007">
    <w:abstractNumId w:val="8"/>
  </w:num>
  <w:num w:numId="4" w16cid:durableId="1445880147">
    <w:abstractNumId w:val="9"/>
  </w:num>
  <w:num w:numId="5" w16cid:durableId="613361847">
    <w:abstractNumId w:val="12"/>
  </w:num>
  <w:num w:numId="6" w16cid:durableId="1594437150">
    <w:abstractNumId w:val="10"/>
  </w:num>
  <w:num w:numId="7" w16cid:durableId="272829861">
    <w:abstractNumId w:val="11"/>
  </w:num>
  <w:num w:numId="8" w16cid:durableId="1433475198">
    <w:abstractNumId w:val="7"/>
  </w:num>
  <w:num w:numId="9" w16cid:durableId="1331785580">
    <w:abstractNumId w:val="6"/>
  </w:num>
  <w:num w:numId="10" w16cid:durableId="1207139451">
    <w:abstractNumId w:val="5"/>
  </w:num>
  <w:num w:numId="11" w16cid:durableId="564683733">
    <w:abstractNumId w:val="4"/>
  </w:num>
  <w:num w:numId="12" w16cid:durableId="811562862">
    <w:abstractNumId w:val="3"/>
  </w:num>
  <w:num w:numId="13" w16cid:durableId="978456858">
    <w:abstractNumId w:val="2"/>
  </w:num>
  <w:num w:numId="14" w16cid:durableId="1492452652">
    <w:abstractNumId w:val="1"/>
  </w:num>
  <w:num w:numId="15" w16cid:durableId="905997515">
    <w:abstractNumId w:val="0"/>
  </w:num>
  <w:num w:numId="16" w16cid:durableId="15711121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966"/>
    <w:rsid w:val="00063EB3"/>
    <w:rsid w:val="000D47F9"/>
    <w:rsid w:val="00137498"/>
    <w:rsid w:val="00245304"/>
    <w:rsid w:val="002554CD"/>
    <w:rsid w:val="00293B83"/>
    <w:rsid w:val="002B4294"/>
    <w:rsid w:val="002C4341"/>
    <w:rsid w:val="00333D0D"/>
    <w:rsid w:val="00366348"/>
    <w:rsid w:val="003A65E5"/>
    <w:rsid w:val="00407D85"/>
    <w:rsid w:val="00412889"/>
    <w:rsid w:val="004444CD"/>
    <w:rsid w:val="004517B9"/>
    <w:rsid w:val="004C049F"/>
    <w:rsid w:val="004D4AA5"/>
    <w:rsid w:val="005000E2"/>
    <w:rsid w:val="00510966"/>
    <w:rsid w:val="00580015"/>
    <w:rsid w:val="00582324"/>
    <w:rsid w:val="00642BF5"/>
    <w:rsid w:val="006A3CE7"/>
    <w:rsid w:val="00744537"/>
    <w:rsid w:val="00790EEC"/>
    <w:rsid w:val="009A1F77"/>
    <w:rsid w:val="009E6964"/>
    <w:rsid w:val="00A67529"/>
    <w:rsid w:val="00B526C7"/>
    <w:rsid w:val="00BF7E11"/>
    <w:rsid w:val="00C5535C"/>
    <w:rsid w:val="00C6554A"/>
    <w:rsid w:val="00CB26BF"/>
    <w:rsid w:val="00E119D8"/>
    <w:rsid w:val="00EA153C"/>
    <w:rsid w:val="00ED7C44"/>
    <w:rsid w:val="00F04573"/>
    <w:rsid w:val="00F443F3"/>
    <w:rsid w:val="00FF1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70DA8B"/>
  <w15:chartTrackingRefBased/>
  <w15:docId w15:val="{BEBDAB78-110A-4C89-AF9F-D331C391A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407D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er3.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ason\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68A9D-3164-4102-9BB6-40BC1558F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262</TotalTime>
  <Pages>8</Pages>
  <Words>2083</Words>
  <Characters>11876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dc:creator>
  <cp:keywords/>
  <dc:description/>
  <cp:lastModifiedBy>jason@modernsatyr.lol</cp:lastModifiedBy>
  <cp:revision>12</cp:revision>
  <dcterms:created xsi:type="dcterms:W3CDTF">2023-12-14T00:09:00Z</dcterms:created>
  <dcterms:modified xsi:type="dcterms:W3CDTF">2023-12-14T06:09:00Z</dcterms:modified>
</cp:coreProperties>
</file>