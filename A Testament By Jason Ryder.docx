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0AA08B8E"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0231D8CA"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w:t>
      </w:r>
      <w:proofErr w:type="spellStart"/>
      <w:r w:rsidR="00F04573">
        <w:t>self respect</w:t>
      </w:r>
      <w:proofErr w:type="spellEnd"/>
      <w:r w:rsidR="00F04573">
        <w:t xml:space="preserve">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proofErr w:type="spellStart"/>
      <w:r w:rsidR="00F04573">
        <w:t>irrovoakably</w:t>
      </w:r>
      <w:proofErr w:type="spellEnd"/>
      <w:r w:rsidR="00F04573">
        <w:t xml:space="preserve"> but this would only be if they forgot how and could not find that part of themselves again. </w:t>
      </w:r>
    </w:p>
    <w:p w14:paraId="0687E3A0" w14:textId="40FCF1C8" w:rsidR="00642BF5" w:rsidRPr="00245304" w:rsidRDefault="00642BF5" w:rsidP="00245304">
      <w:r>
        <w:t xml:space="preserve">I look back and realize </w:t>
      </w:r>
      <w:r w:rsidR="00F04573">
        <w:t xml:space="preserve">that I had a lot of experiences, these experiences I felt were normal. </w:t>
      </w:r>
    </w:p>
    <w:sectPr w:rsidR="00642BF5" w:rsidRPr="00245304">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827B5" w14:textId="77777777" w:rsidR="00CE150A" w:rsidRDefault="00CE150A" w:rsidP="00C6554A">
      <w:pPr>
        <w:spacing w:before="0" w:after="0" w:line="240" w:lineRule="auto"/>
      </w:pPr>
      <w:r>
        <w:separator/>
      </w:r>
    </w:p>
  </w:endnote>
  <w:endnote w:type="continuationSeparator" w:id="0">
    <w:p w14:paraId="01274630" w14:textId="77777777" w:rsidR="00CE150A" w:rsidRDefault="00CE150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000000">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97F78" w14:textId="77777777" w:rsidR="00CE150A" w:rsidRDefault="00CE150A" w:rsidP="00C6554A">
      <w:pPr>
        <w:spacing w:before="0" w:after="0" w:line="240" w:lineRule="auto"/>
      </w:pPr>
      <w:r>
        <w:separator/>
      </w:r>
    </w:p>
  </w:footnote>
  <w:footnote w:type="continuationSeparator" w:id="0">
    <w:p w14:paraId="1B1365A9" w14:textId="77777777" w:rsidR="00CE150A" w:rsidRDefault="00CE150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245304"/>
    <w:rsid w:val="002554CD"/>
    <w:rsid w:val="00293B83"/>
    <w:rsid w:val="002B4294"/>
    <w:rsid w:val="00333D0D"/>
    <w:rsid w:val="004517B9"/>
    <w:rsid w:val="004C049F"/>
    <w:rsid w:val="005000E2"/>
    <w:rsid w:val="00510966"/>
    <w:rsid w:val="00582324"/>
    <w:rsid w:val="00642BF5"/>
    <w:rsid w:val="006A3CE7"/>
    <w:rsid w:val="00790EEC"/>
    <w:rsid w:val="00A67529"/>
    <w:rsid w:val="00C6554A"/>
    <w:rsid w:val="00CE150A"/>
    <w:rsid w:val="00E119D8"/>
    <w:rsid w:val="00ED7C44"/>
    <w:rsid w:val="00F04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100</TotalTime>
  <Pages>3</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6</cp:revision>
  <dcterms:created xsi:type="dcterms:W3CDTF">2023-12-14T00:09:00Z</dcterms:created>
  <dcterms:modified xsi:type="dcterms:W3CDTF">2023-12-14T01:52:00Z</dcterms:modified>
</cp:coreProperties>
</file>