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0AA08B8E"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self respect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6A5AB688" w14:textId="77777777" w:rsidR="00407D85" w:rsidRDefault="00407D85" w:rsidP="00245304"/>
    <w:p w14:paraId="674F185D" w14:textId="1A603B5F" w:rsidR="00407D85" w:rsidRDefault="00407D85" w:rsidP="00407D85">
      <w:pPr>
        <w:pStyle w:val="ListParagraph"/>
        <w:numPr>
          <w:ilvl w:val="0"/>
          <w:numId w:val="16"/>
        </w:numPr>
      </w:pPr>
      <w:r>
        <w:lastRenderedPageBreak/>
        <w:t>Ecorin Putting Alex In me Infernal/Vampiric Sorcorer</w:t>
      </w:r>
    </w:p>
    <w:p w14:paraId="3C394310" w14:textId="75D453BA" w:rsidR="00407D85" w:rsidRDefault="00407D85" w:rsidP="00407D85">
      <w:pPr>
        <w:pStyle w:val="ListParagraph"/>
        <w:numPr>
          <w:ilvl w:val="0"/>
          <w:numId w:val="16"/>
        </w:numPr>
      </w:pPr>
      <w:r>
        <w:t>Putting Chronus in me</w:t>
      </w:r>
    </w:p>
    <w:p w14:paraId="3908EF0F" w14:textId="3523CA56" w:rsidR="00407D85" w:rsidRDefault="00407D85" w:rsidP="00407D85">
      <w:pPr>
        <w:pStyle w:val="ListParagraph"/>
        <w:numPr>
          <w:ilvl w:val="0"/>
          <w:numId w:val="16"/>
        </w:numPr>
      </w:pPr>
      <w:r>
        <w:t>Putting Sin in me</w:t>
      </w:r>
    </w:p>
    <w:p w14:paraId="20AD7A90" w14:textId="3D3B5C70" w:rsidR="00407D85" w:rsidRDefault="00407D85" w:rsidP="00407D85">
      <w:pPr>
        <w:pStyle w:val="ListParagraph"/>
        <w:numPr>
          <w:ilvl w:val="0"/>
          <w:numId w:val="16"/>
        </w:numPr>
      </w:pPr>
      <w:r>
        <w:t>Explaining who I was that I had ended eternity in a previous existence. In the shower.</w:t>
      </w:r>
    </w:p>
    <w:p w14:paraId="67948A66" w14:textId="4B964ACF" w:rsidR="00407D85" w:rsidRDefault="00407D85" w:rsidP="00407D85">
      <w:pPr>
        <w:pStyle w:val="ListParagraph"/>
        <w:numPr>
          <w:ilvl w:val="0"/>
          <w:numId w:val="16"/>
        </w:numPr>
      </w:pPr>
      <w:r>
        <w:t>Explaining to me how to cleanse a house with doing dishes</w:t>
      </w:r>
    </w:p>
    <w:p w14:paraId="5A1D5D37" w14:textId="5AEA0F8D" w:rsidR="00407D85" w:rsidRDefault="00407D85" w:rsidP="00407D85">
      <w:pPr>
        <w:pStyle w:val="ListParagraph"/>
        <w:numPr>
          <w:ilvl w:val="0"/>
          <w:numId w:val="16"/>
        </w:numPr>
      </w:pPr>
      <w:r>
        <w:t xml:space="preserve">Explaining Fae Traditions, About the wild, the divine, and the infernal. The connection and the journey between. </w:t>
      </w:r>
    </w:p>
    <w:p w14:paraId="613770D8" w14:textId="0B3FBABF" w:rsidR="00407D85" w:rsidRDefault="00407D85" w:rsidP="00407D85">
      <w:pPr>
        <w:pStyle w:val="ListParagraph"/>
        <w:numPr>
          <w:ilvl w:val="0"/>
          <w:numId w:val="16"/>
        </w:numPr>
      </w:pPr>
      <w:r>
        <w:t xml:space="preserve">Speaking to me about Lucifer, the blue flame, </w:t>
      </w:r>
    </w:p>
    <w:p w14:paraId="443332E3" w14:textId="7F5B8FFA" w:rsidR="00407D85" w:rsidRDefault="00407D85" w:rsidP="00407D85">
      <w:pPr>
        <w:pStyle w:val="ListParagraph"/>
        <w:numPr>
          <w:ilvl w:val="0"/>
          <w:numId w:val="16"/>
        </w:numPr>
      </w:pPr>
      <w:r>
        <w:t xml:space="preserve">Phoenix and Dragon, I knew I was dragon. </w:t>
      </w:r>
    </w:p>
    <w:p w14:paraId="40FF2B50" w14:textId="3A9BCF6F" w:rsidR="00407D85" w:rsidRDefault="00407D85" w:rsidP="00407D85">
      <w:pPr>
        <w:pStyle w:val="ListParagraph"/>
        <w:numPr>
          <w:ilvl w:val="0"/>
          <w:numId w:val="16"/>
        </w:numPr>
      </w:pPr>
      <w:r>
        <w:t>Ecorin tried to turn me in to multiple gods, possibly some without my knowledge. All were removed yet I kept their gifts</w:t>
      </w:r>
    </w:p>
    <w:p w14:paraId="525C8FCD" w14:textId="4AB70D7C" w:rsidR="00407D85" w:rsidRDefault="00407D85" w:rsidP="00407D85">
      <w:pPr>
        <w:pStyle w:val="ListParagraph"/>
        <w:numPr>
          <w:ilvl w:val="0"/>
          <w:numId w:val="16"/>
        </w:numPr>
      </w:pPr>
      <w:r>
        <w:t>Creating Tech Magic that allowed the use of electronics without worrying about shielding.</w:t>
      </w:r>
    </w:p>
    <w:p w14:paraId="20B0479B" w14:textId="1F4A1C80" w:rsidR="00407D85" w:rsidRDefault="00407D85" w:rsidP="00407D85">
      <w:pPr>
        <w:pStyle w:val="ListParagraph"/>
        <w:numPr>
          <w:ilvl w:val="0"/>
          <w:numId w:val="16"/>
        </w:numPr>
      </w:pPr>
      <w:r>
        <w:t>Creating a Blessing unknowingly that allowed me to work through any computer problem.</w:t>
      </w:r>
    </w:p>
    <w:p w14:paraId="5ED20CEE" w14:textId="7E156667" w:rsidR="00407D85" w:rsidRDefault="00407D85" w:rsidP="00407D85">
      <w:pPr>
        <w:pStyle w:val="ListParagraph"/>
        <w:numPr>
          <w:ilvl w:val="0"/>
          <w:numId w:val="16"/>
        </w:numPr>
      </w:pPr>
      <w:r>
        <w:t>Creating a blessing that prevented me from being hacked until recently(need to look at reclaiming that if it was lost or finding it again.</w:t>
      </w:r>
    </w:p>
    <w:p w14:paraId="13B49B93" w14:textId="07741A18" w:rsidR="00407D85" w:rsidRDefault="00407D85" w:rsidP="00407D85">
      <w:pPr>
        <w:pStyle w:val="ListParagraph"/>
        <w:numPr>
          <w:ilvl w:val="0"/>
          <w:numId w:val="16"/>
        </w:numPr>
      </w:pPr>
      <w:r>
        <w:t>Creating a blessing/technique to have an easy route with dealing with Mercury Retrograde(Hint:It involved maintain a source of energy that was similar or same as mercury within me)</w:t>
      </w:r>
    </w:p>
    <w:p w14:paraId="52ADD551" w14:textId="19B48A0B" w:rsidR="00407D85" w:rsidRDefault="00407D85" w:rsidP="00407D85">
      <w:pPr>
        <w:pStyle w:val="ListParagraph"/>
        <w:numPr>
          <w:ilvl w:val="0"/>
          <w:numId w:val="16"/>
        </w:numPr>
      </w:pPr>
      <w:r>
        <w:t>People talking to me about magical beings registration</w:t>
      </w:r>
    </w:p>
    <w:p w14:paraId="0021F7A4" w14:textId="464D955E" w:rsidR="00407D85" w:rsidRDefault="00407D85" w:rsidP="00407D85">
      <w:pPr>
        <w:pStyle w:val="ListParagraph"/>
        <w:numPr>
          <w:ilvl w:val="0"/>
          <w:numId w:val="16"/>
        </w:numPr>
      </w:pPr>
      <w:r>
        <w:t>Dealing with multiple sons and possibly daughters of hekate</w:t>
      </w:r>
    </w:p>
    <w:p w14:paraId="0687E3A0" w14:textId="2CCD9EBA" w:rsidR="00642BF5" w:rsidRPr="00245304" w:rsidRDefault="000D47F9" w:rsidP="00407D85">
      <w:pPr>
        <w:pStyle w:val="ListParagraph"/>
      </w:pPr>
      <w:r>
        <w:t xml:space="preserve">I started </w:t>
      </w:r>
      <w:r w:rsidR="00407D85">
        <w:t>practicing</w:t>
      </w:r>
      <w:r>
        <w:t xml:space="preserve"> magic</w:t>
      </w:r>
      <w:r w:rsidR="00407D85">
        <w:t xml:space="preserve">, at 16 my former teacher’s name at the time was Ecorin. </w:t>
      </w:r>
      <w:r w:rsidR="00642BF5">
        <w:t xml:space="preserve">I look back and realize </w:t>
      </w:r>
      <w:r w:rsidR="00F04573">
        <w:t xml:space="preserve">that I had a lot of experiences, these experiences I felt were normal. </w:t>
      </w:r>
      <w:r w:rsidR="00580015">
        <w:t xml:space="preserve">Starting with dealing possessions as a kid, this was before I was even 18. My teacher at the time was possessed multiple times, the first time was a bout of suicide he was in the Barnegat motel at the time. </w:t>
      </w:r>
      <w:r w:rsidR="00C5535C">
        <w:t>This would happen at least once where he would be suicidal and I would need to talk to him all night to talk him through this. I learned quickly that either talking about who they are/were or physical stimulation usually adverse(PAIN) would cure possession. I described this to Nadine my Substance councilor(around 12/7/23), unlike a catholic exorcism which involves shredding the soul of any entity inside and giving it up to god to fix. This is the kindest way but may not always save the soul of the being inside. When I say soul I mean essence(not what is typically called a soul). During my experiences when at the time teacher was down in Rio Grande.</w:t>
      </w:r>
    </w:p>
    <w:sectPr w:rsidR="00642BF5" w:rsidRPr="00245304">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71F76" w14:textId="77777777" w:rsidR="00177D11" w:rsidRDefault="00177D11" w:rsidP="00C6554A">
      <w:pPr>
        <w:spacing w:before="0" w:after="0" w:line="240" w:lineRule="auto"/>
      </w:pPr>
      <w:r>
        <w:separator/>
      </w:r>
    </w:p>
  </w:endnote>
  <w:endnote w:type="continuationSeparator" w:id="0">
    <w:p w14:paraId="0CB23516" w14:textId="77777777" w:rsidR="00177D11" w:rsidRDefault="00177D1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000000">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C1F74" w14:textId="77777777" w:rsidR="00177D11" w:rsidRDefault="00177D11" w:rsidP="00C6554A">
      <w:pPr>
        <w:spacing w:before="0" w:after="0" w:line="240" w:lineRule="auto"/>
      </w:pPr>
      <w:r>
        <w:separator/>
      </w:r>
    </w:p>
  </w:footnote>
  <w:footnote w:type="continuationSeparator" w:id="0">
    <w:p w14:paraId="14BC52DD" w14:textId="77777777" w:rsidR="00177D11" w:rsidRDefault="00177D11"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973807"/>
    <w:multiLevelType w:val="hybridMultilevel"/>
    <w:tmpl w:val="562A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 w:numId="16" w16cid:durableId="157111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0D47F9"/>
    <w:rsid w:val="00177D11"/>
    <w:rsid w:val="00245304"/>
    <w:rsid w:val="002554CD"/>
    <w:rsid w:val="00293B83"/>
    <w:rsid w:val="002B4294"/>
    <w:rsid w:val="00333D0D"/>
    <w:rsid w:val="00407D85"/>
    <w:rsid w:val="004517B9"/>
    <w:rsid w:val="004C049F"/>
    <w:rsid w:val="005000E2"/>
    <w:rsid w:val="00510966"/>
    <w:rsid w:val="00580015"/>
    <w:rsid w:val="00582324"/>
    <w:rsid w:val="00642BF5"/>
    <w:rsid w:val="006A3CE7"/>
    <w:rsid w:val="00790EEC"/>
    <w:rsid w:val="00A67529"/>
    <w:rsid w:val="00C5535C"/>
    <w:rsid w:val="00C6554A"/>
    <w:rsid w:val="00E119D8"/>
    <w:rsid w:val="00ED7C44"/>
    <w:rsid w:val="00F04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07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130</TotalTime>
  <Pages>4</Pages>
  <Words>756</Words>
  <Characters>4312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8</cp:revision>
  <dcterms:created xsi:type="dcterms:W3CDTF">2023-12-14T00:09:00Z</dcterms:created>
  <dcterms:modified xsi:type="dcterms:W3CDTF">2023-12-14T02:22:00Z</dcterms:modified>
</cp:coreProperties>
</file>